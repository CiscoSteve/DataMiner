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A58CC" w14:textId="79A58AA3" w:rsidR="005C6D45" w:rsidRPr="00F77147" w:rsidRDefault="00F4212D">
      <w:pPr>
        <w:pStyle w:val="Title"/>
        <w:rPr>
          <w:b/>
          <w:bCs/>
          <w:sz w:val="72"/>
          <w:szCs w:val="72"/>
        </w:rPr>
      </w:pPr>
      <w:r w:rsidRPr="00F77147">
        <w:rPr>
          <w:b/>
          <w:bCs/>
          <w:sz w:val="72"/>
          <w:szCs w:val="72"/>
        </w:rPr>
        <w:t>Cisco PX Cloud Data Miner</w:t>
      </w:r>
    </w:p>
    <w:p w14:paraId="3B6D71F6" w14:textId="40683AD3" w:rsidR="005C6D45" w:rsidRDefault="00F4212D" w:rsidP="00F77147">
      <w:pPr>
        <w:pStyle w:val="Title"/>
      </w:pPr>
      <w:bookmarkStart w:id="0" w:name="_Hlk487785372"/>
      <w:bookmarkEnd w:id="0"/>
      <w:r>
        <w:t>User Guide</w:t>
      </w:r>
    </w:p>
    <w:p w14:paraId="203EC739" w14:textId="75523E08" w:rsidR="005C6D45" w:rsidRPr="00F77147" w:rsidRDefault="00614BD8" w:rsidP="00F4212D">
      <w:r>
        <w:t>The PX Cloud Data Miner script</w:t>
      </w:r>
      <w:r w:rsidR="00F4212D" w:rsidRPr="00F4212D">
        <w:t xml:space="preserve"> is a sample python script that will extract all the </w:t>
      </w:r>
      <w:r w:rsidR="00B2296E" w:rsidRPr="00B2296E">
        <w:t>Partner Experience (PX) Cloud</w:t>
      </w:r>
      <w:r w:rsidR="00F4212D" w:rsidRPr="00F4212D">
        <w:t xml:space="preserve"> data</w:t>
      </w:r>
      <w:r w:rsidR="00F4212D" w:rsidRPr="00F77147">
        <w:t xml:space="preserve"> </w:t>
      </w:r>
      <w:r w:rsidR="00F4212D" w:rsidRPr="00F4212D">
        <w:t>for all customers for a single partner. It will gather the JSON data and convert</w:t>
      </w:r>
      <w:r w:rsidR="00F4212D" w:rsidRPr="00F77147">
        <w:t xml:space="preserve"> </w:t>
      </w:r>
      <w:r w:rsidR="00F4212D" w:rsidRPr="00F4212D">
        <w:t xml:space="preserve">it to </w:t>
      </w:r>
      <w:r>
        <w:t xml:space="preserve">files in </w:t>
      </w:r>
      <w:r w:rsidR="00F4212D" w:rsidRPr="00F4212D">
        <w:t>CSV</w:t>
      </w:r>
      <w:r>
        <w:t>, JSON or both</w:t>
      </w:r>
      <w:r w:rsidR="00F4212D" w:rsidRPr="00F4212D">
        <w:t xml:space="preserve"> for injecting into any platform that can digest </w:t>
      </w:r>
      <w:r>
        <w:t>these two</w:t>
      </w:r>
      <w:r w:rsidR="00F4212D" w:rsidRPr="00F4212D">
        <w:t xml:space="preserve"> file</w:t>
      </w:r>
      <w:r>
        <w:t xml:space="preserve"> formats</w:t>
      </w:r>
      <w:r w:rsidR="00F4212D" w:rsidRPr="00F4212D">
        <w:t>.</w:t>
      </w:r>
      <w:r w:rsidR="00B2296E">
        <w:t xml:space="preserve"> This sample script is meant as a tool to start you on your development journey or as a guide to develop your platform to access these API’s, it is not meant to be used ‘as-is’ for all use cases.</w:t>
      </w:r>
    </w:p>
    <w:p w14:paraId="331EF615" w14:textId="77777777" w:rsidR="00614BD8" w:rsidRDefault="00614BD8" w:rsidP="00614BD8">
      <w:pPr>
        <w:rPr>
          <w:i/>
          <w:iCs/>
        </w:rPr>
      </w:pPr>
      <w:r>
        <w:t xml:space="preserve">This script was built from </w:t>
      </w:r>
      <w:r w:rsidRPr="00614BD8">
        <w:t>the Reference SDK:</w:t>
      </w:r>
      <w:r w:rsidRPr="00614BD8">
        <w:rPr>
          <w:i/>
          <w:iCs/>
        </w:rPr>
        <w:t xml:space="preserve"> </w:t>
      </w:r>
    </w:p>
    <w:p w14:paraId="68027FD2" w14:textId="62B0C914" w:rsidR="00614BD8" w:rsidRPr="00614BD8" w:rsidRDefault="00614BD8" w:rsidP="00614BD8">
      <w:r w:rsidRPr="00614BD8">
        <w:rPr>
          <w:i/>
          <w:iCs/>
        </w:rPr>
        <w:t>https://developer.cisco.com/docs/px-cloud/#!partner-and-customer-data-api</w:t>
      </w:r>
    </w:p>
    <w:sdt>
      <w:sdtPr>
        <w:rPr>
          <w:rFonts w:asciiTheme="minorHAnsi" w:eastAsiaTheme="minorHAnsi" w:hAnsiTheme="minorHAnsi" w:cstheme="minorBidi"/>
          <w:color w:val="auto"/>
          <w:sz w:val="22"/>
          <w:szCs w:val="22"/>
        </w:rPr>
        <w:id w:val="944972702"/>
        <w:docPartObj>
          <w:docPartGallery w:val="Table of Contents"/>
          <w:docPartUnique/>
        </w:docPartObj>
      </w:sdtPr>
      <w:sdtEndPr>
        <w:rPr>
          <w:b/>
          <w:bCs/>
          <w:noProof/>
        </w:rPr>
      </w:sdtEndPr>
      <w:sdtContent>
        <w:p w14:paraId="143758BE" w14:textId="3724DC73" w:rsidR="00D719FB" w:rsidRPr="005034BF" w:rsidRDefault="00D719FB">
          <w:pPr>
            <w:pStyle w:val="TOCHeading"/>
            <w:rPr>
              <w:b/>
              <w:bCs/>
            </w:rPr>
          </w:pPr>
          <w:r w:rsidRPr="005034BF">
            <w:rPr>
              <w:b/>
              <w:bCs/>
            </w:rPr>
            <w:t>Table of Contents</w:t>
          </w:r>
        </w:p>
        <w:p w14:paraId="7BEFB684" w14:textId="018FE94E" w:rsidR="00855BC9" w:rsidRDefault="00D719FB">
          <w:pPr>
            <w:pStyle w:val="TOC1"/>
            <w:tabs>
              <w:tab w:val="right" w:leader="dot" w:pos="10790"/>
            </w:tabs>
            <w:rPr>
              <w:rFonts w:eastAsiaTheme="minorEastAsia"/>
            </w:rPr>
          </w:pPr>
          <w:r>
            <w:fldChar w:fldCharType="begin"/>
          </w:r>
          <w:r>
            <w:instrText xml:space="preserve"> TOC \o "1-3" \h \z \u </w:instrText>
          </w:r>
          <w:r>
            <w:fldChar w:fldCharType="separate"/>
          </w:r>
          <w:hyperlink w:anchor="_Toc112331462" w:history="1">
            <w:r w:rsidR="00855BC9" w:rsidRPr="00406D75">
              <w:rPr>
                <w:rStyle w:val="Hyperlink"/>
                <w:b/>
                <w:bCs/>
              </w:rPr>
              <w:t>Require</w:t>
            </w:r>
            <w:r w:rsidR="00855BC9" w:rsidRPr="00406D75">
              <w:rPr>
                <w:rStyle w:val="Hyperlink"/>
                <w:b/>
                <w:bCs/>
              </w:rPr>
              <w:t>m</w:t>
            </w:r>
            <w:r w:rsidR="00855BC9" w:rsidRPr="00406D75">
              <w:rPr>
                <w:rStyle w:val="Hyperlink"/>
                <w:b/>
                <w:bCs/>
              </w:rPr>
              <w:t>ents</w:t>
            </w:r>
            <w:r w:rsidR="00855BC9">
              <w:rPr>
                <w:webHidden/>
              </w:rPr>
              <w:tab/>
            </w:r>
            <w:r w:rsidR="00855BC9">
              <w:rPr>
                <w:webHidden/>
              </w:rPr>
              <w:fldChar w:fldCharType="begin"/>
            </w:r>
            <w:r w:rsidR="00855BC9">
              <w:rPr>
                <w:webHidden/>
              </w:rPr>
              <w:instrText xml:space="preserve"> PAGEREF _Toc112331462 \h </w:instrText>
            </w:r>
            <w:r w:rsidR="00855BC9">
              <w:rPr>
                <w:webHidden/>
              </w:rPr>
            </w:r>
            <w:r w:rsidR="00855BC9">
              <w:rPr>
                <w:webHidden/>
              </w:rPr>
              <w:fldChar w:fldCharType="separate"/>
            </w:r>
            <w:r w:rsidR="003314FF">
              <w:rPr>
                <w:webHidden/>
              </w:rPr>
              <w:t>2</w:t>
            </w:r>
            <w:r w:rsidR="00855BC9">
              <w:rPr>
                <w:webHidden/>
              </w:rPr>
              <w:fldChar w:fldCharType="end"/>
            </w:r>
          </w:hyperlink>
        </w:p>
        <w:p w14:paraId="3639F059" w14:textId="027D7B4A" w:rsidR="00855BC9" w:rsidRDefault="00000000">
          <w:pPr>
            <w:pStyle w:val="TOC1"/>
            <w:tabs>
              <w:tab w:val="right" w:leader="dot" w:pos="10790"/>
            </w:tabs>
            <w:rPr>
              <w:rFonts w:eastAsiaTheme="minorEastAsia"/>
            </w:rPr>
          </w:pPr>
          <w:hyperlink w:anchor="_Toc112331463" w:history="1">
            <w:r w:rsidR="00855BC9" w:rsidRPr="00406D75">
              <w:rPr>
                <w:rStyle w:val="Hyperlink"/>
                <w:b/>
                <w:bCs/>
              </w:rPr>
              <w:t>Python Setup</w:t>
            </w:r>
            <w:r w:rsidR="00855BC9">
              <w:rPr>
                <w:webHidden/>
              </w:rPr>
              <w:tab/>
            </w:r>
            <w:r w:rsidR="00855BC9">
              <w:rPr>
                <w:webHidden/>
              </w:rPr>
              <w:fldChar w:fldCharType="begin"/>
            </w:r>
            <w:r w:rsidR="00855BC9">
              <w:rPr>
                <w:webHidden/>
              </w:rPr>
              <w:instrText xml:space="preserve"> PAGEREF _Toc112331463 \h </w:instrText>
            </w:r>
            <w:r w:rsidR="00855BC9">
              <w:rPr>
                <w:webHidden/>
              </w:rPr>
            </w:r>
            <w:r w:rsidR="00855BC9">
              <w:rPr>
                <w:webHidden/>
              </w:rPr>
              <w:fldChar w:fldCharType="separate"/>
            </w:r>
            <w:r w:rsidR="003314FF">
              <w:rPr>
                <w:webHidden/>
              </w:rPr>
              <w:t>3</w:t>
            </w:r>
            <w:r w:rsidR="00855BC9">
              <w:rPr>
                <w:webHidden/>
              </w:rPr>
              <w:fldChar w:fldCharType="end"/>
            </w:r>
          </w:hyperlink>
        </w:p>
        <w:p w14:paraId="67C64CB0" w14:textId="55A86BC5" w:rsidR="00855BC9" w:rsidRDefault="00000000">
          <w:pPr>
            <w:pStyle w:val="TOC2"/>
            <w:tabs>
              <w:tab w:val="right" w:leader="dot" w:pos="10790"/>
            </w:tabs>
            <w:rPr>
              <w:rFonts w:eastAsiaTheme="minorEastAsia"/>
              <w:noProof/>
            </w:rPr>
          </w:pPr>
          <w:hyperlink w:anchor="_Toc112331464" w:history="1">
            <w:r w:rsidR="00855BC9" w:rsidRPr="00406D75">
              <w:rPr>
                <w:rStyle w:val="Hyperlink"/>
                <w:noProof/>
              </w:rPr>
              <w:t>Windows setup</w:t>
            </w:r>
            <w:r w:rsidR="00855BC9">
              <w:rPr>
                <w:noProof/>
                <w:webHidden/>
              </w:rPr>
              <w:tab/>
            </w:r>
            <w:r w:rsidR="00855BC9">
              <w:rPr>
                <w:noProof/>
                <w:webHidden/>
              </w:rPr>
              <w:fldChar w:fldCharType="begin"/>
            </w:r>
            <w:r w:rsidR="00855BC9">
              <w:rPr>
                <w:noProof/>
                <w:webHidden/>
              </w:rPr>
              <w:instrText xml:space="preserve"> PAGEREF _Toc112331464 \h </w:instrText>
            </w:r>
            <w:r w:rsidR="00855BC9">
              <w:rPr>
                <w:noProof/>
                <w:webHidden/>
              </w:rPr>
            </w:r>
            <w:r w:rsidR="00855BC9">
              <w:rPr>
                <w:noProof/>
                <w:webHidden/>
              </w:rPr>
              <w:fldChar w:fldCharType="separate"/>
            </w:r>
            <w:r w:rsidR="003314FF">
              <w:rPr>
                <w:noProof/>
                <w:webHidden/>
              </w:rPr>
              <w:t>3</w:t>
            </w:r>
            <w:r w:rsidR="00855BC9">
              <w:rPr>
                <w:noProof/>
                <w:webHidden/>
              </w:rPr>
              <w:fldChar w:fldCharType="end"/>
            </w:r>
          </w:hyperlink>
        </w:p>
        <w:p w14:paraId="3D78EB48" w14:textId="3425E74E" w:rsidR="00855BC9" w:rsidRDefault="00000000">
          <w:pPr>
            <w:pStyle w:val="TOC2"/>
            <w:tabs>
              <w:tab w:val="right" w:leader="dot" w:pos="10790"/>
            </w:tabs>
            <w:rPr>
              <w:rFonts w:eastAsiaTheme="minorEastAsia"/>
              <w:noProof/>
            </w:rPr>
          </w:pPr>
          <w:hyperlink w:anchor="_Toc112331465" w:history="1">
            <w:r w:rsidR="00855BC9" w:rsidRPr="00406D75">
              <w:rPr>
                <w:rStyle w:val="Hyperlink"/>
                <w:noProof/>
              </w:rPr>
              <w:t>macOS setup</w:t>
            </w:r>
            <w:r w:rsidR="00855BC9">
              <w:rPr>
                <w:noProof/>
                <w:webHidden/>
              </w:rPr>
              <w:tab/>
            </w:r>
            <w:r w:rsidR="00855BC9">
              <w:rPr>
                <w:noProof/>
                <w:webHidden/>
              </w:rPr>
              <w:fldChar w:fldCharType="begin"/>
            </w:r>
            <w:r w:rsidR="00855BC9">
              <w:rPr>
                <w:noProof/>
                <w:webHidden/>
              </w:rPr>
              <w:instrText xml:space="preserve"> PAGEREF _Toc112331465 \h </w:instrText>
            </w:r>
            <w:r w:rsidR="00855BC9">
              <w:rPr>
                <w:noProof/>
                <w:webHidden/>
              </w:rPr>
            </w:r>
            <w:r w:rsidR="00855BC9">
              <w:rPr>
                <w:noProof/>
                <w:webHidden/>
              </w:rPr>
              <w:fldChar w:fldCharType="separate"/>
            </w:r>
            <w:r w:rsidR="003314FF">
              <w:rPr>
                <w:noProof/>
                <w:webHidden/>
              </w:rPr>
              <w:t>6</w:t>
            </w:r>
            <w:r w:rsidR="00855BC9">
              <w:rPr>
                <w:noProof/>
                <w:webHidden/>
              </w:rPr>
              <w:fldChar w:fldCharType="end"/>
            </w:r>
          </w:hyperlink>
        </w:p>
        <w:p w14:paraId="62E6FFD9" w14:textId="59BF1F72" w:rsidR="00855BC9" w:rsidRDefault="00000000">
          <w:pPr>
            <w:pStyle w:val="TOC2"/>
            <w:tabs>
              <w:tab w:val="right" w:leader="dot" w:pos="10790"/>
            </w:tabs>
            <w:rPr>
              <w:rFonts w:eastAsiaTheme="minorEastAsia"/>
              <w:noProof/>
            </w:rPr>
          </w:pPr>
          <w:hyperlink w:anchor="_Toc112331466" w:history="1">
            <w:r w:rsidR="00855BC9" w:rsidRPr="00406D75">
              <w:rPr>
                <w:rStyle w:val="Hyperlink"/>
                <w:noProof/>
              </w:rPr>
              <w:t>Ubuntu Linux setup</w:t>
            </w:r>
            <w:r w:rsidR="00855BC9">
              <w:rPr>
                <w:noProof/>
                <w:webHidden/>
              </w:rPr>
              <w:tab/>
            </w:r>
            <w:r w:rsidR="00855BC9">
              <w:rPr>
                <w:noProof/>
                <w:webHidden/>
              </w:rPr>
              <w:fldChar w:fldCharType="begin"/>
            </w:r>
            <w:r w:rsidR="00855BC9">
              <w:rPr>
                <w:noProof/>
                <w:webHidden/>
              </w:rPr>
              <w:instrText xml:space="preserve"> PAGEREF _Toc112331466 \h </w:instrText>
            </w:r>
            <w:r w:rsidR="00855BC9">
              <w:rPr>
                <w:noProof/>
                <w:webHidden/>
              </w:rPr>
            </w:r>
            <w:r w:rsidR="00855BC9">
              <w:rPr>
                <w:noProof/>
                <w:webHidden/>
              </w:rPr>
              <w:fldChar w:fldCharType="separate"/>
            </w:r>
            <w:r w:rsidR="003314FF">
              <w:rPr>
                <w:noProof/>
                <w:webHidden/>
              </w:rPr>
              <w:t>7</w:t>
            </w:r>
            <w:r w:rsidR="00855BC9">
              <w:rPr>
                <w:noProof/>
                <w:webHidden/>
              </w:rPr>
              <w:fldChar w:fldCharType="end"/>
            </w:r>
          </w:hyperlink>
        </w:p>
        <w:p w14:paraId="52F207BD" w14:textId="1B9034B0" w:rsidR="00855BC9" w:rsidRDefault="00000000">
          <w:pPr>
            <w:pStyle w:val="TOC2"/>
            <w:tabs>
              <w:tab w:val="right" w:leader="dot" w:pos="10790"/>
            </w:tabs>
            <w:rPr>
              <w:rFonts w:eastAsiaTheme="minorEastAsia"/>
              <w:noProof/>
            </w:rPr>
          </w:pPr>
          <w:hyperlink w:anchor="_Toc112331467" w:history="1">
            <w:r w:rsidR="00855BC9" w:rsidRPr="00406D75">
              <w:rPr>
                <w:rStyle w:val="Hyperlink"/>
                <w:rFonts w:asciiTheme="majorHAnsi" w:eastAsiaTheme="majorEastAsia" w:hAnsiTheme="majorHAnsi" w:cstheme="majorBidi"/>
                <w:noProof/>
              </w:rPr>
              <w:t>File output location</w:t>
            </w:r>
            <w:r w:rsidR="00855BC9">
              <w:rPr>
                <w:noProof/>
                <w:webHidden/>
              </w:rPr>
              <w:tab/>
            </w:r>
            <w:r w:rsidR="00855BC9">
              <w:rPr>
                <w:noProof/>
                <w:webHidden/>
              </w:rPr>
              <w:fldChar w:fldCharType="begin"/>
            </w:r>
            <w:r w:rsidR="00855BC9">
              <w:rPr>
                <w:noProof/>
                <w:webHidden/>
              </w:rPr>
              <w:instrText xml:space="preserve"> PAGEREF _Toc112331467 \h </w:instrText>
            </w:r>
            <w:r w:rsidR="00855BC9">
              <w:rPr>
                <w:noProof/>
                <w:webHidden/>
              </w:rPr>
            </w:r>
            <w:r w:rsidR="00855BC9">
              <w:rPr>
                <w:noProof/>
                <w:webHidden/>
              </w:rPr>
              <w:fldChar w:fldCharType="separate"/>
            </w:r>
            <w:r w:rsidR="003314FF">
              <w:rPr>
                <w:noProof/>
                <w:webHidden/>
              </w:rPr>
              <w:t>7</w:t>
            </w:r>
            <w:r w:rsidR="00855BC9">
              <w:rPr>
                <w:noProof/>
                <w:webHidden/>
              </w:rPr>
              <w:fldChar w:fldCharType="end"/>
            </w:r>
          </w:hyperlink>
        </w:p>
        <w:p w14:paraId="2A1FCAAF" w14:textId="2F1EA841" w:rsidR="00855BC9" w:rsidRDefault="00000000">
          <w:pPr>
            <w:pStyle w:val="TOC1"/>
            <w:tabs>
              <w:tab w:val="right" w:leader="dot" w:pos="10790"/>
            </w:tabs>
            <w:rPr>
              <w:rFonts w:eastAsiaTheme="minorEastAsia"/>
            </w:rPr>
          </w:pPr>
          <w:hyperlink w:anchor="_Toc112331468" w:history="1">
            <w:r w:rsidR="00855BC9" w:rsidRPr="00406D75">
              <w:rPr>
                <w:rStyle w:val="Hyperlink"/>
                <w:b/>
                <w:bCs/>
              </w:rPr>
              <w:t>Data Miner script inst</w:t>
            </w:r>
            <w:r w:rsidR="00855BC9" w:rsidRPr="00406D75">
              <w:rPr>
                <w:rStyle w:val="Hyperlink"/>
                <w:b/>
                <w:bCs/>
              </w:rPr>
              <w:t>a</w:t>
            </w:r>
            <w:r w:rsidR="00855BC9" w:rsidRPr="00406D75">
              <w:rPr>
                <w:rStyle w:val="Hyperlink"/>
                <w:b/>
                <w:bCs/>
              </w:rPr>
              <w:t>llation</w:t>
            </w:r>
            <w:r w:rsidR="00855BC9">
              <w:rPr>
                <w:webHidden/>
              </w:rPr>
              <w:tab/>
            </w:r>
            <w:r w:rsidR="00855BC9">
              <w:rPr>
                <w:webHidden/>
              </w:rPr>
              <w:fldChar w:fldCharType="begin"/>
            </w:r>
            <w:r w:rsidR="00855BC9">
              <w:rPr>
                <w:webHidden/>
              </w:rPr>
              <w:instrText xml:space="preserve"> PAGEREF _Toc112331468 \h </w:instrText>
            </w:r>
            <w:r w:rsidR="00855BC9">
              <w:rPr>
                <w:webHidden/>
              </w:rPr>
            </w:r>
            <w:r w:rsidR="00855BC9">
              <w:rPr>
                <w:webHidden/>
              </w:rPr>
              <w:fldChar w:fldCharType="separate"/>
            </w:r>
            <w:r w:rsidR="003314FF">
              <w:rPr>
                <w:webHidden/>
              </w:rPr>
              <w:t>10</w:t>
            </w:r>
            <w:r w:rsidR="00855BC9">
              <w:rPr>
                <w:webHidden/>
              </w:rPr>
              <w:fldChar w:fldCharType="end"/>
            </w:r>
          </w:hyperlink>
        </w:p>
        <w:p w14:paraId="20AF5A11" w14:textId="43DA2DB4" w:rsidR="00855BC9" w:rsidRDefault="00000000">
          <w:pPr>
            <w:pStyle w:val="TOC1"/>
            <w:tabs>
              <w:tab w:val="right" w:leader="dot" w:pos="10790"/>
            </w:tabs>
            <w:rPr>
              <w:rFonts w:eastAsiaTheme="minorEastAsia"/>
            </w:rPr>
          </w:pPr>
          <w:hyperlink w:anchor="_Toc112331469" w:history="1">
            <w:r w:rsidR="00855BC9" w:rsidRPr="00406D75">
              <w:rPr>
                <w:rStyle w:val="Hyperlink"/>
                <w:b/>
                <w:bCs/>
              </w:rPr>
              <w:t>Configuration sett</w:t>
            </w:r>
            <w:r w:rsidR="00855BC9" w:rsidRPr="00406D75">
              <w:rPr>
                <w:rStyle w:val="Hyperlink"/>
                <w:b/>
                <w:bCs/>
              </w:rPr>
              <w:t>i</w:t>
            </w:r>
            <w:r w:rsidR="00855BC9" w:rsidRPr="00406D75">
              <w:rPr>
                <w:rStyle w:val="Hyperlink"/>
                <w:b/>
                <w:bCs/>
              </w:rPr>
              <w:t>ngs</w:t>
            </w:r>
            <w:r w:rsidR="00855BC9">
              <w:rPr>
                <w:webHidden/>
              </w:rPr>
              <w:tab/>
            </w:r>
            <w:r w:rsidR="00855BC9">
              <w:rPr>
                <w:webHidden/>
              </w:rPr>
              <w:fldChar w:fldCharType="begin"/>
            </w:r>
            <w:r w:rsidR="00855BC9">
              <w:rPr>
                <w:webHidden/>
              </w:rPr>
              <w:instrText xml:space="preserve"> PAGEREF _Toc112331469 \h </w:instrText>
            </w:r>
            <w:r w:rsidR="00855BC9">
              <w:rPr>
                <w:webHidden/>
              </w:rPr>
            </w:r>
            <w:r w:rsidR="00855BC9">
              <w:rPr>
                <w:webHidden/>
              </w:rPr>
              <w:fldChar w:fldCharType="separate"/>
            </w:r>
            <w:r w:rsidR="003314FF">
              <w:rPr>
                <w:webHidden/>
              </w:rPr>
              <w:t>11</w:t>
            </w:r>
            <w:r w:rsidR="00855BC9">
              <w:rPr>
                <w:webHidden/>
              </w:rPr>
              <w:fldChar w:fldCharType="end"/>
            </w:r>
          </w:hyperlink>
        </w:p>
        <w:p w14:paraId="021F0463" w14:textId="4E6884FA" w:rsidR="00855BC9" w:rsidRDefault="00000000">
          <w:pPr>
            <w:pStyle w:val="TOC1"/>
            <w:tabs>
              <w:tab w:val="right" w:leader="dot" w:pos="10790"/>
            </w:tabs>
            <w:rPr>
              <w:rFonts w:eastAsiaTheme="minorEastAsia"/>
            </w:rPr>
          </w:pPr>
          <w:hyperlink w:anchor="_Toc112331470" w:history="1">
            <w:r w:rsidR="00855BC9" w:rsidRPr="00406D75">
              <w:rPr>
                <w:rStyle w:val="Hyperlink"/>
                <w:b/>
                <w:bCs/>
              </w:rPr>
              <w:t>Partner Business Insight Reports</w:t>
            </w:r>
            <w:r w:rsidR="00855BC9">
              <w:rPr>
                <w:webHidden/>
              </w:rPr>
              <w:tab/>
            </w:r>
            <w:r w:rsidR="00855BC9">
              <w:rPr>
                <w:webHidden/>
              </w:rPr>
              <w:fldChar w:fldCharType="begin"/>
            </w:r>
            <w:r w:rsidR="00855BC9">
              <w:rPr>
                <w:webHidden/>
              </w:rPr>
              <w:instrText xml:space="preserve"> PAGEREF _Toc112331470 \h </w:instrText>
            </w:r>
            <w:r w:rsidR="00855BC9">
              <w:rPr>
                <w:webHidden/>
              </w:rPr>
            </w:r>
            <w:r w:rsidR="00855BC9">
              <w:rPr>
                <w:webHidden/>
              </w:rPr>
              <w:fldChar w:fldCharType="separate"/>
            </w:r>
            <w:r w:rsidR="003314FF">
              <w:rPr>
                <w:webHidden/>
              </w:rPr>
              <w:t>12</w:t>
            </w:r>
            <w:r w:rsidR="00855BC9">
              <w:rPr>
                <w:webHidden/>
              </w:rPr>
              <w:fldChar w:fldCharType="end"/>
            </w:r>
          </w:hyperlink>
        </w:p>
        <w:p w14:paraId="7AF80501" w14:textId="292180F5" w:rsidR="00855BC9" w:rsidRDefault="00000000">
          <w:pPr>
            <w:pStyle w:val="TOC1"/>
            <w:tabs>
              <w:tab w:val="right" w:leader="dot" w:pos="10790"/>
            </w:tabs>
            <w:rPr>
              <w:rFonts w:eastAsiaTheme="minorEastAsia"/>
            </w:rPr>
          </w:pPr>
          <w:hyperlink w:anchor="_Toc112331471" w:history="1">
            <w:r w:rsidR="00855BC9" w:rsidRPr="00406D75">
              <w:rPr>
                <w:rStyle w:val="Hyperlink"/>
                <w:rFonts w:asciiTheme="majorHAnsi" w:eastAsiaTheme="majorEastAsia" w:hAnsiTheme="majorHAnsi" w:cstheme="majorBidi"/>
                <w:b/>
                <w:bCs/>
                <w:kern w:val="28"/>
                <w14:ligatures w14:val="standard"/>
                <w14:numForm w14:val="oldStyle"/>
              </w:rPr>
              <w:t>Customer Data Reports</w:t>
            </w:r>
            <w:r w:rsidR="00855BC9">
              <w:rPr>
                <w:webHidden/>
              </w:rPr>
              <w:tab/>
            </w:r>
            <w:r w:rsidR="00855BC9">
              <w:rPr>
                <w:webHidden/>
              </w:rPr>
              <w:fldChar w:fldCharType="begin"/>
            </w:r>
            <w:r w:rsidR="00855BC9">
              <w:rPr>
                <w:webHidden/>
              </w:rPr>
              <w:instrText xml:space="preserve"> PAGEREF _Toc112331471 \h </w:instrText>
            </w:r>
            <w:r w:rsidR="00855BC9">
              <w:rPr>
                <w:webHidden/>
              </w:rPr>
            </w:r>
            <w:r w:rsidR="00855BC9">
              <w:rPr>
                <w:webHidden/>
              </w:rPr>
              <w:fldChar w:fldCharType="separate"/>
            </w:r>
            <w:r w:rsidR="003314FF">
              <w:rPr>
                <w:webHidden/>
              </w:rPr>
              <w:t>13</w:t>
            </w:r>
            <w:r w:rsidR="00855BC9">
              <w:rPr>
                <w:webHidden/>
              </w:rPr>
              <w:fldChar w:fldCharType="end"/>
            </w:r>
          </w:hyperlink>
        </w:p>
        <w:p w14:paraId="17E4FCAA" w14:textId="5BB87E88" w:rsidR="00855BC9" w:rsidRDefault="00000000">
          <w:pPr>
            <w:pStyle w:val="TOC1"/>
            <w:tabs>
              <w:tab w:val="right" w:leader="dot" w:pos="10790"/>
            </w:tabs>
            <w:rPr>
              <w:rFonts w:eastAsiaTheme="minorEastAsia"/>
            </w:rPr>
          </w:pPr>
          <w:hyperlink w:anchor="_Toc112331472" w:history="1">
            <w:r w:rsidR="00855BC9" w:rsidRPr="00406D75">
              <w:rPr>
                <w:rStyle w:val="Hyperlink"/>
                <w:rFonts w:asciiTheme="majorHAnsi" w:eastAsiaTheme="majorEastAsia" w:hAnsiTheme="majorHAnsi" w:cstheme="majorBidi"/>
                <w:b/>
                <w:bCs/>
                <w:kern w:val="28"/>
                <w14:ligatures w14:val="standard"/>
                <w14:numForm w14:val="oldStyle"/>
              </w:rPr>
              <w:t>Optimal Software Version Reports</w:t>
            </w:r>
            <w:r w:rsidR="00855BC9">
              <w:rPr>
                <w:webHidden/>
              </w:rPr>
              <w:tab/>
            </w:r>
            <w:r w:rsidR="00855BC9">
              <w:rPr>
                <w:webHidden/>
              </w:rPr>
              <w:fldChar w:fldCharType="begin"/>
            </w:r>
            <w:r w:rsidR="00855BC9">
              <w:rPr>
                <w:webHidden/>
              </w:rPr>
              <w:instrText xml:space="preserve"> PAGEREF _Toc112331472 \h </w:instrText>
            </w:r>
            <w:r w:rsidR="00855BC9">
              <w:rPr>
                <w:webHidden/>
              </w:rPr>
            </w:r>
            <w:r w:rsidR="00855BC9">
              <w:rPr>
                <w:webHidden/>
              </w:rPr>
              <w:fldChar w:fldCharType="separate"/>
            </w:r>
            <w:r w:rsidR="003314FF">
              <w:rPr>
                <w:webHidden/>
              </w:rPr>
              <w:t>15</w:t>
            </w:r>
            <w:r w:rsidR="00855BC9">
              <w:rPr>
                <w:webHidden/>
              </w:rPr>
              <w:fldChar w:fldCharType="end"/>
            </w:r>
          </w:hyperlink>
        </w:p>
        <w:p w14:paraId="46BDD58E" w14:textId="2121B02C" w:rsidR="00855BC9" w:rsidRDefault="00000000">
          <w:pPr>
            <w:pStyle w:val="TOC1"/>
            <w:tabs>
              <w:tab w:val="right" w:leader="dot" w:pos="10790"/>
            </w:tabs>
            <w:rPr>
              <w:rFonts w:eastAsiaTheme="minorEastAsia"/>
            </w:rPr>
          </w:pPr>
          <w:hyperlink w:anchor="_Toc112331473" w:history="1">
            <w:r w:rsidR="00855BC9" w:rsidRPr="00406D75">
              <w:rPr>
                <w:rStyle w:val="Hyperlink"/>
                <w:rFonts w:asciiTheme="majorHAnsi" w:eastAsiaTheme="majorEastAsia" w:hAnsiTheme="majorHAnsi" w:cstheme="majorBidi"/>
                <w:b/>
                <w:bCs/>
                <w:kern w:val="28"/>
                <w14:ligatures w14:val="standard"/>
                <w14:numForm w14:val="oldStyle"/>
              </w:rPr>
              <w:t>Automated Fault Management Reports</w:t>
            </w:r>
            <w:r w:rsidR="00855BC9">
              <w:rPr>
                <w:webHidden/>
              </w:rPr>
              <w:tab/>
            </w:r>
            <w:r w:rsidR="00855BC9">
              <w:rPr>
                <w:webHidden/>
              </w:rPr>
              <w:fldChar w:fldCharType="begin"/>
            </w:r>
            <w:r w:rsidR="00855BC9">
              <w:rPr>
                <w:webHidden/>
              </w:rPr>
              <w:instrText xml:space="preserve"> PAGEREF _Toc112331473 \h </w:instrText>
            </w:r>
            <w:r w:rsidR="00855BC9">
              <w:rPr>
                <w:webHidden/>
              </w:rPr>
            </w:r>
            <w:r w:rsidR="00855BC9">
              <w:rPr>
                <w:webHidden/>
              </w:rPr>
              <w:fldChar w:fldCharType="separate"/>
            </w:r>
            <w:r w:rsidR="003314FF">
              <w:rPr>
                <w:webHidden/>
              </w:rPr>
              <w:t>17</w:t>
            </w:r>
            <w:r w:rsidR="00855BC9">
              <w:rPr>
                <w:webHidden/>
              </w:rPr>
              <w:fldChar w:fldCharType="end"/>
            </w:r>
          </w:hyperlink>
        </w:p>
        <w:p w14:paraId="7BB69395" w14:textId="01D3C1F7" w:rsidR="00855BC9" w:rsidRDefault="00000000">
          <w:pPr>
            <w:pStyle w:val="TOC1"/>
            <w:tabs>
              <w:tab w:val="right" w:leader="dot" w:pos="10790"/>
            </w:tabs>
            <w:rPr>
              <w:rFonts w:eastAsiaTheme="minorEastAsia"/>
            </w:rPr>
          </w:pPr>
          <w:hyperlink w:anchor="_Toc112331474" w:history="1">
            <w:r w:rsidR="00855BC9" w:rsidRPr="00406D75">
              <w:rPr>
                <w:rStyle w:val="Hyperlink"/>
                <w:rFonts w:asciiTheme="majorHAnsi" w:eastAsiaTheme="majorEastAsia" w:hAnsiTheme="majorHAnsi" w:cstheme="majorBidi"/>
                <w:b/>
                <w:bCs/>
                <w:kern w:val="28"/>
                <w14:ligatures w14:val="standard"/>
                <w14:numForm w14:val="oldStyle"/>
              </w:rPr>
              <w:t>Regulatory Compliance Check Reports</w:t>
            </w:r>
            <w:r w:rsidR="00855BC9">
              <w:rPr>
                <w:webHidden/>
              </w:rPr>
              <w:tab/>
            </w:r>
            <w:r w:rsidR="00855BC9">
              <w:rPr>
                <w:webHidden/>
              </w:rPr>
              <w:fldChar w:fldCharType="begin"/>
            </w:r>
            <w:r w:rsidR="00855BC9">
              <w:rPr>
                <w:webHidden/>
              </w:rPr>
              <w:instrText xml:space="preserve"> PAGEREF _Toc112331474 \h </w:instrText>
            </w:r>
            <w:r w:rsidR="00855BC9">
              <w:rPr>
                <w:webHidden/>
              </w:rPr>
            </w:r>
            <w:r w:rsidR="00855BC9">
              <w:rPr>
                <w:webHidden/>
              </w:rPr>
              <w:fldChar w:fldCharType="separate"/>
            </w:r>
            <w:r w:rsidR="003314FF">
              <w:rPr>
                <w:webHidden/>
              </w:rPr>
              <w:t>18</w:t>
            </w:r>
            <w:r w:rsidR="00855BC9">
              <w:rPr>
                <w:webHidden/>
              </w:rPr>
              <w:fldChar w:fldCharType="end"/>
            </w:r>
          </w:hyperlink>
        </w:p>
        <w:p w14:paraId="2648A3A8" w14:textId="1F617A33" w:rsidR="00855BC9" w:rsidRDefault="00000000">
          <w:pPr>
            <w:pStyle w:val="TOC1"/>
            <w:tabs>
              <w:tab w:val="right" w:leader="dot" w:pos="10790"/>
            </w:tabs>
            <w:rPr>
              <w:rFonts w:eastAsiaTheme="minorEastAsia"/>
            </w:rPr>
          </w:pPr>
          <w:hyperlink w:anchor="_Toc112331475" w:history="1">
            <w:r w:rsidR="00855BC9" w:rsidRPr="00406D75">
              <w:rPr>
                <w:rStyle w:val="Hyperlink"/>
                <w:rFonts w:asciiTheme="majorHAnsi" w:eastAsiaTheme="majorEastAsia" w:hAnsiTheme="majorHAnsi" w:cstheme="majorBidi"/>
                <w:b/>
                <w:bCs/>
                <w:kern w:val="28"/>
                <w14:ligatures w14:val="standard"/>
                <w14:numForm w14:val="oldStyle"/>
              </w:rPr>
              <w:t>Risk Mitigation Check Reports</w:t>
            </w:r>
            <w:r w:rsidR="00855BC9">
              <w:rPr>
                <w:webHidden/>
              </w:rPr>
              <w:tab/>
            </w:r>
            <w:r w:rsidR="00855BC9">
              <w:rPr>
                <w:webHidden/>
              </w:rPr>
              <w:fldChar w:fldCharType="begin"/>
            </w:r>
            <w:r w:rsidR="00855BC9">
              <w:rPr>
                <w:webHidden/>
              </w:rPr>
              <w:instrText xml:space="preserve"> PAGEREF _Toc112331475 \h </w:instrText>
            </w:r>
            <w:r w:rsidR="00855BC9">
              <w:rPr>
                <w:webHidden/>
              </w:rPr>
            </w:r>
            <w:r w:rsidR="00855BC9">
              <w:rPr>
                <w:webHidden/>
              </w:rPr>
              <w:fldChar w:fldCharType="separate"/>
            </w:r>
            <w:r w:rsidR="003314FF">
              <w:rPr>
                <w:webHidden/>
              </w:rPr>
              <w:t>20</w:t>
            </w:r>
            <w:r w:rsidR="00855BC9">
              <w:rPr>
                <w:webHidden/>
              </w:rPr>
              <w:fldChar w:fldCharType="end"/>
            </w:r>
          </w:hyperlink>
        </w:p>
        <w:p w14:paraId="2A5439C8" w14:textId="4BBB267E" w:rsidR="00D719FB" w:rsidRDefault="00D719FB">
          <w:r>
            <w:rPr>
              <w:b/>
              <w:bCs/>
              <w:noProof/>
            </w:rPr>
            <w:fldChar w:fldCharType="end"/>
          </w:r>
        </w:p>
      </w:sdtContent>
    </w:sdt>
    <w:p w14:paraId="236D9D44" w14:textId="4DB1F1B2" w:rsidR="005C6D45" w:rsidRPr="003E5B8A" w:rsidRDefault="00DA1DAE">
      <w:pPr>
        <w:pStyle w:val="Heading1"/>
        <w:rPr>
          <w:b/>
          <w:bCs/>
        </w:rPr>
      </w:pPr>
      <w:bookmarkStart w:id="1" w:name="_Toc112331462"/>
      <w:r w:rsidRPr="003E5B8A">
        <w:rPr>
          <w:b/>
          <w:bCs/>
        </w:rPr>
        <w:lastRenderedPageBreak/>
        <w:t>Requirements</w:t>
      </w:r>
      <w:bookmarkEnd w:id="1"/>
    </w:p>
    <w:p w14:paraId="2286D3D9" w14:textId="77777777" w:rsidR="00DA1DAE" w:rsidRDefault="00DA1DAE">
      <w:r>
        <w:t>This script will require the following:</w:t>
      </w:r>
    </w:p>
    <w:p w14:paraId="526D068B" w14:textId="77777777" w:rsidR="00DA1DAE" w:rsidRDefault="00DA1DAE" w:rsidP="00FC2047">
      <w:pPr>
        <w:pStyle w:val="ListParagraph"/>
        <w:numPr>
          <w:ilvl w:val="0"/>
          <w:numId w:val="11"/>
        </w:numPr>
      </w:pPr>
      <w:r>
        <w:t>Python 3.9 or higher</w:t>
      </w:r>
    </w:p>
    <w:p w14:paraId="2EAA7288" w14:textId="183E6A99" w:rsidR="00DA1DAE" w:rsidRDefault="00DA1DAE" w:rsidP="00FC2047">
      <w:pPr>
        <w:pStyle w:val="ListParagraph"/>
        <w:numPr>
          <w:ilvl w:val="0"/>
          <w:numId w:val="11"/>
        </w:numPr>
      </w:pPr>
      <w:r>
        <w:t>The following Python Libraries:</w:t>
      </w:r>
    </w:p>
    <w:p w14:paraId="2D8C2DC6" w14:textId="59294B74" w:rsidR="00DA1DAE" w:rsidRDefault="000E09BF" w:rsidP="00FC2047">
      <w:pPr>
        <w:pStyle w:val="ListParagraph"/>
        <w:numPr>
          <w:ilvl w:val="1"/>
          <w:numId w:val="11"/>
        </w:numPr>
      </w:pPr>
      <w:r>
        <w:t>Required libraries</w:t>
      </w:r>
    </w:p>
    <w:p w14:paraId="1A6AF925" w14:textId="77777777" w:rsidR="00DA1DAE" w:rsidRDefault="00DA1DAE" w:rsidP="00FC2047">
      <w:pPr>
        <w:pStyle w:val="ListParagraph"/>
        <w:numPr>
          <w:ilvl w:val="2"/>
          <w:numId w:val="11"/>
        </w:numPr>
      </w:pPr>
      <w:r>
        <w:t>json for parsing json data</w:t>
      </w:r>
    </w:p>
    <w:p w14:paraId="14E4CEF8" w14:textId="77777777" w:rsidR="00DA1DAE" w:rsidRDefault="00DA1DAE" w:rsidP="00FC2047">
      <w:pPr>
        <w:pStyle w:val="ListParagraph"/>
        <w:numPr>
          <w:ilvl w:val="2"/>
          <w:numId w:val="11"/>
        </w:numPr>
      </w:pPr>
      <w:r>
        <w:t>csv for parsing csv data</w:t>
      </w:r>
    </w:p>
    <w:p w14:paraId="28E4C15C" w14:textId="77777777" w:rsidR="00DA1DAE" w:rsidRDefault="00DA1DAE" w:rsidP="00FC2047">
      <w:pPr>
        <w:pStyle w:val="ListParagraph"/>
        <w:numPr>
          <w:ilvl w:val="2"/>
          <w:numId w:val="11"/>
        </w:numPr>
      </w:pPr>
      <w:r>
        <w:t>os for file/folder management</w:t>
      </w:r>
    </w:p>
    <w:p w14:paraId="6ADAA1EA" w14:textId="77777777" w:rsidR="00DA1DAE" w:rsidRDefault="00DA1DAE" w:rsidP="00FC2047">
      <w:pPr>
        <w:pStyle w:val="ListParagraph"/>
        <w:numPr>
          <w:ilvl w:val="2"/>
          <w:numId w:val="11"/>
        </w:numPr>
      </w:pPr>
      <w:r>
        <w:t>shutil for removing entire folders</w:t>
      </w:r>
    </w:p>
    <w:p w14:paraId="60827063" w14:textId="77777777" w:rsidR="00DA1DAE" w:rsidRDefault="00DA1DAE" w:rsidP="00FC2047">
      <w:pPr>
        <w:pStyle w:val="ListParagraph"/>
        <w:numPr>
          <w:ilvl w:val="2"/>
          <w:numId w:val="11"/>
        </w:numPr>
      </w:pPr>
      <w:r>
        <w:t>zipfile for testing/extracting zip files</w:t>
      </w:r>
    </w:p>
    <w:p w14:paraId="071E72D7" w14:textId="77777777" w:rsidR="00DA1DAE" w:rsidRDefault="00DA1DAE" w:rsidP="00FC2047">
      <w:pPr>
        <w:pStyle w:val="ListParagraph"/>
        <w:numPr>
          <w:ilvl w:val="2"/>
          <w:numId w:val="11"/>
        </w:numPr>
      </w:pPr>
      <w:r>
        <w:t>time for setting a sleep/wait timer</w:t>
      </w:r>
    </w:p>
    <w:p w14:paraId="362852A9" w14:textId="77777777" w:rsidR="00DA1DAE" w:rsidRDefault="00DA1DAE" w:rsidP="00FC2047">
      <w:pPr>
        <w:pStyle w:val="ListParagraph"/>
        <w:numPr>
          <w:ilvl w:val="2"/>
          <w:numId w:val="11"/>
        </w:numPr>
      </w:pPr>
      <w:r>
        <w:t>sys for changing the output to log file</w:t>
      </w:r>
    </w:p>
    <w:p w14:paraId="2AB2DBE6" w14:textId="14EDEBDC" w:rsidR="000E09BF" w:rsidRDefault="00DA1DAE" w:rsidP="00FC2047">
      <w:pPr>
        <w:pStyle w:val="ListParagraph"/>
        <w:numPr>
          <w:ilvl w:val="2"/>
          <w:numId w:val="11"/>
        </w:numPr>
      </w:pPr>
      <w:r>
        <w:t>math for rounding up to whole numbers</w:t>
      </w:r>
    </w:p>
    <w:p w14:paraId="067E0887" w14:textId="086F036E" w:rsidR="000E09BF" w:rsidRDefault="000E09BF" w:rsidP="00FC2047">
      <w:pPr>
        <w:pStyle w:val="ListParagraph"/>
        <w:numPr>
          <w:ilvl w:val="2"/>
          <w:numId w:val="11"/>
        </w:numPr>
      </w:pPr>
      <w:r w:rsidRPr="000E09BF">
        <w:t>datetime for posting time stamps in the logging</w:t>
      </w:r>
    </w:p>
    <w:p w14:paraId="0AFB9DE8" w14:textId="77777777" w:rsidR="000E09BF" w:rsidRDefault="000E09BF" w:rsidP="00FC2047">
      <w:pPr>
        <w:pStyle w:val="ListParagraph"/>
        <w:numPr>
          <w:ilvl w:val="1"/>
          <w:numId w:val="11"/>
        </w:numPr>
      </w:pPr>
      <w:r>
        <w:t>Optional Libraries</w:t>
      </w:r>
    </w:p>
    <w:p w14:paraId="191F9E21" w14:textId="380DF84E" w:rsidR="00DA1DAE" w:rsidRDefault="00DA1DAE" w:rsidP="00FC2047">
      <w:pPr>
        <w:pStyle w:val="ListParagraph"/>
        <w:numPr>
          <w:ilvl w:val="2"/>
          <w:numId w:val="11"/>
        </w:numPr>
      </w:pPr>
      <w:r>
        <w:t>boto3 for accessing the AWS S3 storage</w:t>
      </w:r>
    </w:p>
    <w:p w14:paraId="3E03BEC9" w14:textId="56D38B92" w:rsidR="00097243" w:rsidRDefault="00DA1DAE" w:rsidP="00FC2047">
      <w:pPr>
        <w:pStyle w:val="ListParagraph"/>
        <w:numPr>
          <w:ilvl w:val="0"/>
          <w:numId w:val="11"/>
        </w:numPr>
      </w:pPr>
      <w:r>
        <w:t>A PX Cloud account</w:t>
      </w:r>
      <w:bookmarkStart w:id="2" w:name="_Toc522551269"/>
      <w:bookmarkStart w:id="3" w:name="_Toc522551307"/>
      <w:bookmarkStart w:id="4" w:name="_Toc522551956"/>
      <w:r w:rsidR="0035663E">
        <w:t xml:space="preserve"> and at least 1 customer that has authorized your access to their data.</w:t>
      </w:r>
    </w:p>
    <w:p w14:paraId="1427BEB0" w14:textId="77777777" w:rsidR="00015067" w:rsidRDefault="00015067" w:rsidP="00FC2047">
      <w:pPr>
        <w:pStyle w:val="ListParagraph"/>
        <w:numPr>
          <w:ilvl w:val="1"/>
          <w:numId w:val="11"/>
        </w:numPr>
      </w:pPr>
      <w:r>
        <w:t>To request authorization from the customer, log into PX Cloud and click the gear icon in the upper right of the UI:</w:t>
      </w:r>
    </w:p>
    <w:p w14:paraId="0C9E517C" w14:textId="53CB1A63" w:rsidR="00015067" w:rsidRDefault="00015067" w:rsidP="00015067">
      <w:pPr>
        <w:pStyle w:val="ListParagraph"/>
        <w:ind w:left="1440"/>
        <w:rPr>
          <w:noProof/>
        </w:rPr>
      </w:pPr>
      <w:r w:rsidRPr="00015067">
        <w:rPr>
          <w:noProof/>
        </w:rPr>
        <w:t xml:space="preserve"> </w:t>
      </w:r>
      <w:r>
        <w:rPr>
          <w:noProof/>
        </w:rPr>
        <w:drawing>
          <wp:inline distT="0" distB="0" distL="0" distR="0" wp14:anchorId="08DB8502" wp14:editId="688A547F">
            <wp:extent cx="3638550" cy="85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57250"/>
                    </a:xfrm>
                    <a:prstGeom prst="rect">
                      <a:avLst/>
                    </a:prstGeom>
                  </pic:spPr>
                </pic:pic>
              </a:graphicData>
            </a:graphic>
          </wp:inline>
        </w:drawing>
      </w:r>
    </w:p>
    <w:p w14:paraId="31C02780" w14:textId="5F3B8AF9" w:rsidR="00015067" w:rsidRDefault="00015067" w:rsidP="00015067">
      <w:pPr>
        <w:pStyle w:val="ListParagraph"/>
        <w:ind w:left="1440"/>
        <w:rPr>
          <w:noProof/>
        </w:rPr>
      </w:pPr>
      <w:r>
        <w:rPr>
          <w:noProof/>
        </w:rPr>
        <w:t>On the Manage Users screen, click the Customers icon on the left:</w:t>
      </w:r>
    </w:p>
    <w:p w14:paraId="0A4F4CD3" w14:textId="2C09968C" w:rsidR="00015067" w:rsidRDefault="00015067" w:rsidP="00015067">
      <w:pPr>
        <w:pStyle w:val="ListParagraph"/>
        <w:ind w:left="1440"/>
      </w:pPr>
      <w:r w:rsidRPr="00015067">
        <w:rPr>
          <w:noProof/>
        </w:rPr>
        <w:drawing>
          <wp:inline distT="0" distB="0" distL="0" distR="0" wp14:anchorId="629C0462" wp14:editId="16611532">
            <wp:extent cx="1000125" cy="885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00125" cy="885825"/>
                    </a:xfrm>
                    <a:prstGeom prst="rect">
                      <a:avLst/>
                    </a:prstGeom>
                  </pic:spPr>
                </pic:pic>
              </a:graphicData>
            </a:graphic>
          </wp:inline>
        </w:drawing>
      </w:r>
    </w:p>
    <w:p w14:paraId="06E14D62" w14:textId="552EA6D9" w:rsidR="00015067" w:rsidRDefault="00015067" w:rsidP="00015067">
      <w:pPr>
        <w:pStyle w:val="ListParagraph"/>
        <w:ind w:left="1440"/>
      </w:pPr>
      <w:r>
        <w:t>Click the request access button next to the name of the customer you want access to:</w:t>
      </w:r>
    </w:p>
    <w:p w14:paraId="79C3BF40" w14:textId="4F11DFC5" w:rsidR="00015067" w:rsidRDefault="00015067" w:rsidP="00015067">
      <w:pPr>
        <w:pStyle w:val="ListParagraph"/>
        <w:ind w:left="1440"/>
      </w:pPr>
      <w:r w:rsidRPr="00015067">
        <w:rPr>
          <w:noProof/>
        </w:rPr>
        <w:drawing>
          <wp:inline distT="0" distB="0" distL="0" distR="0" wp14:anchorId="6DEFFE1D" wp14:editId="2AF4A08A">
            <wp:extent cx="5972175" cy="1047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1047750"/>
                    </a:xfrm>
                    <a:prstGeom prst="rect">
                      <a:avLst/>
                    </a:prstGeom>
                  </pic:spPr>
                </pic:pic>
              </a:graphicData>
            </a:graphic>
          </wp:inline>
        </w:drawing>
      </w:r>
    </w:p>
    <w:p w14:paraId="7BC26F97" w14:textId="0D89C33D" w:rsidR="00015067" w:rsidRDefault="00015067" w:rsidP="00015067">
      <w:pPr>
        <w:pStyle w:val="ListParagraph"/>
        <w:ind w:left="1440"/>
      </w:pPr>
      <w:r>
        <w:t xml:space="preserve">Customer will get a notification in the CX Cloud UI and </w:t>
      </w:r>
      <w:r w:rsidR="00E7452C">
        <w:t xml:space="preserve">access will be granted </w:t>
      </w:r>
      <w:r>
        <w:t>once accepted</w:t>
      </w:r>
      <w:r w:rsidR="00E7452C">
        <w:t>.</w:t>
      </w:r>
    </w:p>
    <w:p w14:paraId="5926DEA6" w14:textId="42A4BC29" w:rsidR="005709CC" w:rsidRDefault="005709CC" w:rsidP="00FC2047">
      <w:pPr>
        <w:pStyle w:val="ListParagraph"/>
        <w:numPr>
          <w:ilvl w:val="0"/>
          <w:numId w:val="11"/>
        </w:numPr>
      </w:pPr>
      <w:r>
        <w:t>Access to the Cisco APIs via the internet</w:t>
      </w:r>
    </w:p>
    <w:p w14:paraId="27C74B1C" w14:textId="1E4D0A51" w:rsidR="000971DA" w:rsidRDefault="005709CC" w:rsidP="00FC2047">
      <w:pPr>
        <w:pStyle w:val="ListParagraph"/>
        <w:numPr>
          <w:ilvl w:val="0"/>
          <w:numId w:val="11"/>
        </w:numPr>
      </w:pPr>
      <w:r>
        <w:t>Local access to the local directory to read/write/delete files created by the script.</w:t>
      </w:r>
    </w:p>
    <w:p w14:paraId="12828472" w14:textId="120B81DE" w:rsidR="005C6D45" w:rsidRPr="003E5B8A" w:rsidRDefault="00D719FB" w:rsidP="000F00E7">
      <w:pPr>
        <w:pStyle w:val="Heading1"/>
        <w:rPr>
          <w:b/>
          <w:bCs/>
        </w:rPr>
      </w:pPr>
      <w:bookmarkStart w:id="5" w:name="_Toc112331463"/>
      <w:bookmarkEnd w:id="2"/>
      <w:bookmarkEnd w:id="3"/>
      <w:bookmarkEnd w:id="4"/>
      <w:r w:rsidRPr="003E5B8A">
        <w:rPr>
          <w:b/>
          <w:bCs/>
        </w:rPr>
        <w:lastRenderedPageBreak/>
        <w:t xml:space="preserve">Python </w:t>
      </w:r>
      <w:r w:rsidR="005F0C60" w:rsidRPr="003E5B8A">
        <w:rPr>
          <w:b/>
          <w:bCs/>
        </w:rPr>
        <w:t>Setup</w:t>
      </w:r>
      <w:bookmarkEnd w:id="5"/>
    </w:p>
    <w:p w14:paraId="2200B993" w14:textId="65421780" w:rsidR="003507E0" w:rsidRDefault="005F0C60">
      <w:r>
        <w:t xml:space="preserve">While there are too many environments to document them all, I will cover </w:t>
      </w:r>
      <w:r w:rsidR="00902275">
        <w:t xml:space="preserve">python install </w:t>
      </w:r>
      <w:r>
        <w:t xml:space="preserve">for Windows, </w:t>
      </w:r>
      <w:r w:rsidR="00BC4AFD">
        <w:t>m</w:t>
      </w:r>
      <w:r>
        <w:t xml:space="preserve">acOS and Ubuntu Linux. </w:t>
      </w:r>
    </w:p>
    <w:p w14:paraId="2615D3C7" w14:textId="4704E066" w:rsidR="00D719FB" w:rsidRDefault="00D719FB" w:rsidP="00D719FB">
      <w:pPr>
        <w:pStyle w:val="Heading2"/>
      </w:pPr>
      <w:bookmarkStart w:id="6" w:name="_Toc112331464"/>
      <w:r>
        <w:t>Windows setup</w:t>
      </w:r>
      <w:bookmarkEnd w:id="6"/>
    </w:p>
    <w:p w14:paraId="20733554" w14:textId="1D4506FD" w:rsidR="003507E0" w:rsidRDefault="003507E0" w:rsidP="003507E0">
      <w:bookmarkStart w:id="7" w:name="_Hlk111634822"/>
      <w:r>
        <w:t xml:space="preserve">Open the official Python website in your web browser.  </w:t>
      </w:r>
      <w:hyperlink r:id="rId14" w:history="1">
        <w:r w:rsidRPr="00C219E0">
          <w:rPr>
            <w:rStyle w:val="Hyperlink"/>
          </w:rPr>
          <w:t>https://www.python.org/downloads/windows/</w:t>
        </w:r>
      </w:hyperlink>
      <w:r>
        <w:t xml:space="preserve"> and navigate to the Downloads tab for Windows.</w:t>
      </w:r>
      <w:r w:rsidR="00C37285">
        <w:t xml:space="preserve"> </w:t>
      </w:r>
      <w:r>
        <w:t>Choose the latest Python 3 release. As of this writing, the latest Python 3.10.6 version.</w:t>
      </w:r>
      <w:r w:rsidR="00C37285">
        <w:t xml:space="preserve"> </w:t>
      </w:r>
      <w:r>
        <w:t>Click on the link to download Windows x86 executable installer if you are using a 32-bit installer. In case your Windows installation is a 64-bit system, then download Windows x86-64 executable installer.</w:t>
      </w:r>
      <w:r w:rsidR="00C37285">
        <w:t xml:space="preserve"> </w:t>
      </w:r>
      <w:bookmarkEnd w:id="7"/>
      <w:r>
        <w:t>Once the installer is downloaded, run the Python installer.</w:t>
      </w:r>
    </w:p>
    <w:p w14:paraId="0DA39DC7" w14:textId="41F235C3" w:rsidR="003507E0" w:rsidRDefault="003507E0" w:rsidP="003507E0">
      <w:r>
        <w:t xml:space="preserve">Check the </w:t>
      </w:r>
      <w:r w:rsidRPr="003507E0">
        <w:rPr>
          <w:b/>
          <w:bCs/>
          <w:i/>
          <w:iCs/>
        </w:rPr>
        <w:t>Install launcher for all users</w:t>
      </w:r>
      <w:r>
        <w:t xml:space="preserve"> check box. Further, you </w:t>
      </w:r>
      <w:r w:rsidR="0061658F">
        <w:t>should</w:t>
      </w:r>
      <w:r>
        <w:t xml:space="preserve"> check the </w:t>
      </w:r>
      <w:r w:rsidRPr="003507E0">
        <w:rPr>
          <w:b/>
          <w:bCs/>
          <w:i/>
          <w:iCs/>
        </w:rPr>
        <w:t>Add Python</w:t>
      </w:r>
      <w:r>
        <w:t xml:space="preserve"> to path check box to include the interpreter in the execution path.</w:t>
      </w:r>
    </w:p>
    <w:p w14:paraId="4F77C66E" w14:textId="7C29EB3A" w:rsidR="00C3137C" w:rsidRDefault="00C3137C" w:rsidP="003507E0">
      <w:r>
        <w:rPr>
          <w:noProof/>
        </w:rPr>
        <w:drawing>
          <wp:inline distT="0" distB="0" distL="0" distR="0" wp14:anchorId="32A4174A" wp14:editId="7CB0919A">
            <wp:extent cx="4507992" cy="27432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7992" cy="2743200"/>
                    </a:xfrm>
                    <a:prstGeom prst="rect">
                      <a:avLst/>
                    </a:prstGeom>
                    <a:noFill/>
                    <a:ln>
                      <a:noFill/>
                    </a:ln>
                  </pic:spPr>
                </pic:pic>
              </a:graphicData>
            </a:graphic>
          </wp:inline>
        </w:drawing>
      </w:r>
    </w:p>
    <w:p w14:paraId="44476FCB" w14:textId="77777777" w:rsidR="00C37285" w:rsidRDefault="00C37285" w:rsidP="003507E0"/>
    <w:p w14:paraId="10E31B81" w14:textId="77777777" w:rsidR="00C37285" w:rsidRDefault="00C37285" w:rsidP="003507E0"/>
    <w:p w14:paraId="47F8641D" w14:textId="77777777" w:rsidR="00C37285" w:rsidRDefault="00C37285" w:rsidP="003507E0"/>
    <w:p w14:paraId="0069C27A" w14:textId="4B488880" w:rsidR="00C37285" w:rsidRDefault="00C37285" w:rsidP="003507E0"/>
    <w:p w14:paraId="38A96434" w14:textId="5575E03A" w:rsidR="005034BF" w:rsidRDefault="005034BF" w:rsidP="003507E0"/>
    <w:p w14:paraId="2627F9E6" w14:textId="77777777" w:rsidR="005034BF" w:rsidRDefault="005034BF" w:rsidP="003507E0"/>
    <w:p w14:paraId="35F18DC3" w14:textId="77777777" w:rsidR="00C37285" w:rsidRDefault="00C37285" w:rsidP="003507E0"/>
    <w:p w14:paraId="1C4093D9" w14:textId="77777777" w:rsidR="00C37285" w:rsidRDefault="00C37285" w:rsidP="003507E0"/>
    <w:p w14:paraId="1C8A6FB4" w14:textId="0ED854F9" w:rsidR="00C3137C" w:rsidRDefault="00C3137C" w:rsidP="003507E0">
      <w:r>
        <w:lastRenderedPageBreak/>
        <w:t xml:space="preserve">Select </w:t>
      </w:r>
      <w:r w:rsidRPr="003507E0">
        <w:rPr>
          <w:b/>
          <w:bCs/>
          <w:i/>
          <w:iCs/>
        </w:rPr>
        <w:t>Customize installation</w:t>
      </w:r>
      <w:r>
        <w:t>. Choose the optional features by checking the following check boxes:</w:t>
      </w:r>
    </w:p>
    <w:p w14:paraId="054ABC10" w14:textId="1C7DAE0A" w:rsidR="003507E0" w:rsidRDefault="00C3137C" w:rsidP="003507E0">
      <w:r>
        <w:rPr>
          <w:noProof/>
        </w:rPr>
        <w:drawing>
          <wp:inline distT="0" distB="0" distL="0" distR="0" wp14:anchorId="1AF270F7" wp14:editId="7474B8EE">
            <wp:extent cx="4434840" cy="2743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4840" cy="2743200"/>
                    </a:xfrm>
                    <a:prstGeom prst="rect">
                      <a:avLst/>
                    </a:prstGeom>
                    <a:noFill/>
                    <a:ln>
                      <a:noFill/>
                    </a:ln>
                  </pic:spPr>
                </pic:pic>
              </a:graphicData>
            </a:graphic>
          </wp:inline>
        </w:drawing>
      </w:r>
    </w:p>
    <w:p w14:paraId="1F1D7447" w14:textId="6149CB72" w:rsidR="003507E0" w:rsidRDefault="003507E0" w:rsidP="00FC2047">
      <w:pPr>
        <w:pStyle w:val="ListParagraph"/>
        <w:numPr>
          <w:ilvl w:val="0"/>
          <w:numId w:val="12"/>
        </w:numPr>
      </w:pPr>
      <w:r>
        <w:t>Documentation</w:t>
      </w:r>
    </w:p>
    <w:p w14:paraId="22E9701C" w14:textId="4116D982" w:rsidR="003507E0" w:rsidRDefault="003507E0" w:rsidP="00FC2047">
      <w:pPr>
        <w:pStyle w:val="ListParagraph"/>
        <w:numPr>
          <w:ilvl w:val="0"/>
          <w:numId w:val="12"/>
        </w:numPr>
      </w:pPr>
      <w:r>
        <w:t>pip</w:t>
      </w:r>
    </w:p>
    <w:p w14:paraId="46FD07E9" w14:textId="459D4678" w:rsidR="003507E0" w:rsidRDefault="003507E0" w:rsidP="00FC2047">
      <w:pPr>
        <w:pStyle w:val="ListParagraph"/>
        <w:numPr>
          <w:ilvl w:val="0"/>
          <w:numId w:val="12"/>
        </w:numPr>
      </w:pPr>
      <w:r>
        <w:t>tcl/tk and IDLE (to install tkinter and IDLE)</w:t>
      </w:r>
    </w:p>
    <w:p w14:paraId="57A90B3C" w14:textId="7C377EFE" w:rsidR="003507E0" w:rsidRDefault="003507E0" w:rsidP="00FC2047">
      <w:pPr>
        <w:pStyle w:val="ListParagraph"/>
        <w:numPr>
          <w:ilvl w:val="0"/>
          <w:numId w:val="12"/>
        </w:numPr>
      </w:pPr>
      <w:r>
        <w:t>Python test suite (to install the standard library test suite of Python)</w:t>
      </w:r>
    </w:p>
    <w:p w14:paraId="059D7F7A" w14:textId="7402882A" w:rsidR="003507E0" w:rsidRDefault="003507E0" w:rsidP="00FC2047">
      <w:pPr>
        <w:pStyle w:val="ListParagraph"/>
        <w:numPr>
          <w:ilvl w:val="0"/>
          <w:numId w:val="12"/>
        </w:numPr>
      </w:pPr>
      <w:r>
        <w:t>Install the global launcher for `.py` files. This makes it easier to start Python</w:t>
      </w:r>
    </w:p>
    <w:p w14:paraId="4A40ACA8" w14:textId="2BA37DC2" w:rsidR="003507E0" w:rsidRDefault="003507E0" w:rsidP="00FC2047">
      <w:pPr>
        <w:pStyle w:val="ListParagraph"/>
        <w:numPr>
          <w:ilvl w:val="0"/>
          <w:numId w:val="12"/>
        </w:numPr>
      </w:pPr>
      <w:r>
        <w:t>Install for all users.</w:t>
      </w:r>
    </w:p>
    <w:p w14:paraId="4E33263C" w14:textId="1A636D3C" w:rsidR="00C3137C" w:rsidRDefault="007E08DB" w:rsidP="003507E0">
      <w:r w:rsidRPr="007E08DB">
        <w:t>Click Next</w:t>
      </w:r>
      <w:r w:rsidR="00C3137C">
        <w:t>, t</w:t>
      </w:r>
      <w:r w:rsidRPr="007E08DB">
        <w:t xml:space="preserve">his takes you to </w:t>
      </w:r>
      <w:r w:rsidRPr="007E08DB">
        <w:rPr>
          <w:b/>
          <w:bCs/>
        </w:rPr>
        <w:t>Advanced Options</w:t>
      </w:r>
      <w:r w:rsidRPr="007E08DB">
        <w:t xml:space="preserve"> available while installing Python. </w:t>
      </w:r>
    </w:p>
    <w:p w14:paraId="050EA0DD" w14:textId="77777777" w:rsidR="00C37285" w:rsidRDefault="00C3137C" w:rsidP="003507E0">
      <w:r>
        <w:rPr>
          <w:noProof/>
        </w:rPr>
        <w:drawing>
          <wp:inline distT="0" distB="0" distL="0" distR="0" wp14:anchorId="256C1993" wp14:editId="3CE77F24">
            <wp:extent cx="4462272"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2272" cy="2743200"/>
                    </a:xfrm>
                    <a:prstGeom prst="rect">
                      <a:avLst/>
                    </a:prstGeom>
                    <a:noFill/>
                    <a:ln>
                      <a:noFill/>
                    </a:ln>
                  </pic:spPr>
                </pic:pic>
              </a:graphicData>
            </a:graphic>
          </wp:inline>
        </w:drawing>
      </w:r>
    </w:p>
    <w:p w14:paraId="673DAE08" w14:textId="2477052F" w:rsidR="00C37285" w:rsidRDefault="007E08DB" w:rsidP="003507E0">
      <w:r w:rsidRPr="007E08DB">
        <w:t xml:space="preserve">Here, select the </w:t>
      </w:r>
      <w:r w:rsidRPr="007E08DB">
        <w:rPr>
          <w:b/>
          <w:bCs/>
        </w:rPr>
        <w:t>Install for all users</w:t>
      </w:r>
      <w:r w:rsidRPr="007E08DB">
        <w:t xml:space="preserve"> and </w:t>
      </w:r>
      <w:r w:rsidRPr="007E08DB">
        <w:rPr>
          <w:b/>
          <w:bCs/>
        </w:rPr>
        <w:t>Add Python to environment variables</w:t>
      </w:r>
      <w:r w:rsidRPr="007E08DB">
        <w:t xml:space="preserve"> check boxes. Optionally, you can select the </w:t>
      </w:r>
      <w:r w:rsidRPr="007E08DB">
        <w:rPr>
          <w:b/>
          <w:bCs/>
        </w:rPr>
        <w:t>Associate files with Python</w:t>
      </w:r>
      <w:r w:rsidRPr="007E08DB">
        <w:t xml:space="preserve">, </w:t>
      </w:r>
      <w:r w:rsidRPr="007E08DB">
        <w:rPr>
          <w:b/>
          <w:bCs/>
        </w:rPr>
        <w:t>Create shortcuts for installed applications</w:t>
      </w:r>
      <w:r w:rsidRPr="007E08DB">
        <w:t xml:space="preserve"> and other advanced options. Make note of the python installation directory displayed in this step. You would need it for the next step. After selecting the Advanced options, click Install to start installation.</w:t>
      </w:r>
      <w:r w:rsidR="00C37285">
        <w:t xml:space="preserve"> </w:t>
      </w:r>
    </w:p>
    <w:p w14:paraId="28F0D29F" w14:textId="5CA5A054" w:rsidR="007E08DB" w:rsidRDefault="007E08DB" w:rsidP="003507E0">
      <w:r w:rsidRPr="007E08DB">
        <w:lastRenderedPageBreak/>
        <w:t>Once the installation is over, you will see a Python Setup Successful window.</w:t>
      </w:r>
    </w:p>
    <w:p w14:paraId="2DA22F37" w14:textId="177C8D0F" w:rsidR="007E08DB" w:rsidRDefault="00C37285" w:rsidP="007E08DB">
      <w:r>
        <w:rPr>
          <w:noProof/>
        </w:rPr>
        <w:drawing>
          <wp:inline distT="0" distB="0" distL="0" distR="0" wp14:anchorId="7667A9B2" wp14:editId="6DD6344B">
            <wp:extent cx="4498848"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8848" cy="2743200"/>
                    </a:xfrm>
                    <a:prstGeom prst="rect">
                      <a:avLst/>
                    </a:prstGeom>
                    <a:noFill/>
                    <a:ln>
                      <a:noFill/>
                    </a:ln>
                  </pic:spPr>
                </pic:pic>
              </a:graphicData>
            </a:graphic>
          </wp:inline>
        </w:drawing>
      </w:r>
    </w:p>
    <w:p w14:paraId="2D1FD42F" w14:textId="22D3CF5A" w:rsidR="007E08DB" w:rsidRDefault="007E08DB" w:rsidP="007E08DB">
      <w:r w:rsidRPr="007E08DB">
        <w:t>You have now successfully installed Python on Windows. You can verify if the Python installation is successful either through the command line</w:t>
      </w:r>
      <w:r w:rsidR="00240D04">
        <w:t>:</w:t>
      </w:r>
      <w:r w:rsidRPr="007E08DB">
        <w:t xml:space="preserve"> </w:t>
      </w:r>
    </w:p>
    <w:p w14:paraId="769D93E0" w14:textId="32C670CF" w:rsidR="00240D04" w:rsidRDefault="00240D04" w:rsidP="007E08DB">
      <w:r>
        <w:rPr>
          <w:noProof/>
        </w:rPr>
        <w:drawing>
          <wp:inline distT="0" distB="0" distL="0" distR="0" wp14:anchorId="7EA08C09" wp14:editId="785935B5">
            <wp:extent cx="5943600" cy="14230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23035"/>
                    </a:xfrm>
                    <a:prstGeom prst="rect">
                      <a:avLst/>
                    </a:prstGeom>
                    <a:noFill/>
                    <a:ln>
                      <a:noFill/>
                    </a:ln>
                  </pic:spPr>
                </pic:pic>
              </a:graphicData>
            </a:graphic>
          </wp:inline>
        </w:drawing>
      </w:r>
    </w:p>
    <w:p w14:paraId="6AB32E85" w14:textId="6978DB61" w:rsidR="00240D04" w:rsidRDefault="00240D04" w:rsidP="00240D04">
      <w:r w:rsidRPr="007E08DB">
        <w:t>or through the IDLE app that gets installed along with the installation</w:t>
      </w:r>
      <w:r>
        <w:t>:</w:t>
      </w:r>
    </w:p>
    <w:p w14:paraId="4F215977" w14:textId="20589905" w:rsidR="007E08DB" w:rsidRDefault="00240D04" w:rsidP="007E08DB">
      <w:r>
        <w:rPr>
          <w:noProof/>
        </w:rPr>
        <w:drawing>
          <wp:inline distT="0" distB="0" distL="0" distR="0" wp14:anchorId="6FD2BBDA" wp14:editId="122F7744">
            <wp:extent cx="4882896" cy="142646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2896" cy="1426464"/>
                    </a:xfrm>
                    <a:prstGeom prst="rect">
                      <a:avLst/>
                    </a:prstGeom>
                    <a:noFill/>
                    <a:ln>
                      <a:noFill/>
                    </a:ln>
                  </pic:spPr>
                </pic:pic>
              </a:graphicData>
            </a:graphic>
          </wp:inline>
        </w:drawing>
      </w:r>
    </w:p>
    <w:p w14:paraId="01F31303" w14:textId="652D046C" w:rsidR="00F0385A" w:rsidRDefault="00F0385A" w:rsidP="007E08DB"/>
    <w:p w14:paraId="0B0F9522" w14:textId="02FC1292" w:rsidR="00F0385A" w:rsidRDefault="00F0385A" w:rsidP="007E08DB"/>
    <w:p w14:paraId="1B612BDB" w14:textId="643830B7" w:rsidR="00F0385A" w:rsidRDefault="00F0385A" w:rsidP="007E08DB"/>
    <w:p w14:paraId="5AB1D051" w14:textId="77777777" w:rsidR="00F0385A" w:rsidRDefault="00F0385A" w:rsidP="007E08DB"/>
    <w:p w14:paraId="206A7D0D" w14:textId="00D22FDC" w:rsidR="00D719FB" w:rsidRDefault="00D719FB" w:rsidP="00D719FB">
      <w:pPr>
        <w:pStyle w:val="Heading2"/>
      </w:pPr>
      <w:bookmarkStart w:id="8" w:name="_Toc112331465"/>
      <w:r>
        <w:lastRenderedPageBreak/>
        <w:t>macOS setup</w:t>
      </w:r>
      <w:bookmarkEnd w:id="8"/>
    </w:p>
    <w:p w14:paraId="39358A50" w14:textId="2CA3C658" w:rsidR="00A642BA" w:rsidRDefault="00BC4AFD" w:rsidP="007E08DB">
      <w:r>
        <w:t xml:space="preserve">Open the official Python website in your web browser.  </w:t>
      </w:r>
      <w:hyperlink r:id="rId21" w:history="1">
        <w:r w:rsidRPr="00C219E0">
          <w:rPr>
            <w:rStyle w:val="Hyperlink"/>
          </w:rPr>
          <w:t>https://www.python.org/downloads/macos/</w:t>
        </w:r>
      </w:hyperlink>
      <w:r>
        <w:t xml:space="preserve"> and navigate to the Downloads tab for macOS.</w:t>
      </w:r>
      <w:r w:rsidR="00A642BA">
        <w:t xml:space="preserve"> </w:t>
      </w:r>
      <w:r>
        <w:t>Choose the latest Python 3 release. As of this writing, the latest Python 3.10.6 version.</w:t>
      </w:r>
      <w:r w:rsidR="00A642BA">
        <w:t xml:space="preserve"> </w:t>
      </w:r>
      <w:r>
        <w:t xml:space="preserve">Click on the link to download </w:t>
      </w:r>
      <w:r w:rsidR="00A642BA">
        <w:t>the</w:t>
      </w:r>
      <w:r>
        <w:t xml:space="preserve"> installer </w:t>
      </w:r>
      <w:r w:rsidR="00A642BA">
        <w:t xml:space="preserve">file labeled </w:t>
      </w:r>
      <w:r w:rsidR="00A642BA" w:rsidRPr="00A642BA">
        <w:rPr>
          <w:i/>
          <w:iCs/>
        </w:rPr>
        <w:t>macOS 64-bit universal2 installer</w:t>
      </w:r>
      <w:r w:rsidR="00A642BA">
        <w:rPr>
          <w:i/>
          <w:iCs/>
        </w:rPr>
        <w:t xml:space="preserve">. </w:t>
      </w:r>
      <w:r w:rsidR="00A642BA" w:rsidRPr="00A642BA">
        <w:t>Once the download is complete, double-click the package to start installing Python. The installer will walk you through a wizard to complete the installation, and in most cases, the default settings work well, so install it like the other applications on macOS. You may also have to enter your Mac password to let it know that you agree with installing Python.</w:t>
      </w:r>
      <w:r w:rsidR="00A642BA">
        <w:t xml:space="preserve"> </w:t>
      </w:r>
      <w:r w:rsidR="00A642BA" w:rsidRPr="00A642BA">
        <w:t>When the installation completes, it will open up the Python folder.</w:t>
      </w:r>
    </w:p>
    <w:p w14:paraId="2299C48E" w14:textId="762BE6B9" w:rsidR="00A642BA" w:rsidRDefault="00A642BA" w:rsidP="007E08DB">
      <w:r>
        <w:rPr>
          <w:noProof/>
        </w:rPr>
        <w:drawing>
          <wp:inline distT="0" distB="0" distL="0" distR="0" wp14:anchorId="0D3F313C" wp14:editId="584A4707">
            <wp:extent cx="4773168" cy="27432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3168" cy="2743200"/>
                    </a:xfrm>
                    <a:prstGeom prst="rect">
                      <a:avLst/>
                    </a:prstGeom>
                  </pic:spPr>
                </pic:pic>
              </a:graphicData>
            </a:graphic>
          </wp:inline>
        </w:drawing>
      </w:r>
    </w:p>
    <w:p w14:paraId="0C8834B6" w14:textId="25783B31" w:rsidR="00A642BA" w:rsidRDefault="00A642BA" w:rsidP="007E08DB">
      <w:r w:rsidRPr="00A642BA">
        <w:t>Let’s verify that the latest version of Python and IDLE installed correctly. To do that, double-click IDLE, which is the integrated development environment shipped with Python. If everything works correctly, IDLE shows the Python shell as follows:</w:t>
      </w:r>
      <w:r w:rsidRPr="00A642BA">
        <w:rPr>
          <w:noProof/>
        </w:rPr>
        <w:drawing>
          <wp:inline distT="0" distB="0" distL="0" distR="0" wp14:anchorId="4234DA71" wp14:editId="26FBA302">
            <wp:extent cx="6656832"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68403"/>
                    <a:stretch/>
                  </pic:blipFill>
                  <pic:spPr bwMode="auto">
                    <a:xfrm>
                      <a:off x="0" y="0"/>
                      <a:ext cx="6656832" cy="1371600"/>
                    </a:xfrm>
                    <a:prstGeom prst="rect">
                      <a:avLst/>
                    </a:prstGeom>
                    <a:ln>
                      <a:noFill/>
                    </a:ln>
                    <a:extLst>
                      <a:ext uri="{53640926-AAD7-44D8-BBD7-CCE9431645EC}">
                        <a14:shadowObscured xmlns:a14="http://schemas.microsoft.com/office/drawing/2010/main"/>
                      </a:ext>
                    </a:extLst>
                  </pic:spPr>
                </pic:pic>
              </a:graphicData>
            </a:graphic>
          </wp:inline>
        </w:drawing>
      </w:r>
    </w:p>
    <w:p w14:paraId="6D6E7666" w14:textId="77777777" w:rsidR="00CD4910" w:rsidRDefault="00CD4910"/>
    <w:p w14:paraId="774D77D3" w14:textId="77777777" w:rsidR="008B0A7F" w:rsidRDefault="008B0A7F"/>
    <w:p w14:paraId="3D009546" w14:textId="081C9191" w:rsidR="008B0A7F" w:rsidRDefault="008B0A7F"/>
    <w:p w14:paraId="4B0912AF" w14:textId="77777777" w:rsidR="00F0385A" w:rsidRDefault="00F0385A"/>
    <w:p w14:paraId="1A82BF39" w14:textId="5899E856" w:rsidR="00D719FB" w:rsidRDefault="00D719FB" w:rsidP="00D719FB">
      <w:pPr>
        <w:pStyle w:val="Heading2"/>
      </w:pPr>
      <w:bookmarkStart w:id="9" w:name="_Toc112331466"/>
      <w:bookmarkStart w:id="10" w:name="_Hlk112331396"/>
      <w:r>
        <w:lastRenderedPageBreak/>
        <w:t>Ubuntu Linux setup</w:t>
      </w:r>
      <w:bookmarkEnd w:id="9"/>
    </w:p>
    <w:bookmarkEnd w:id="10"/>
    <w:p w14:paraId="21805899" w14:textId="77777777" w:rsidR="00CD4910" w:rsidRDefault="00CD4910">
      <w:r>
        <w:t>Ubuntu comes with Linux preinstalled.</w:t>
      </w:r>
    </w:p>
    <w:p w14:paraId="75911578" w14:textId="1E3E87F8" w:rsidR="00CD4910" w:rsidRDefault="00CD4910" w:rsidP="00CD4910">
      <w:r>
        <w:t>To see which version of Python 3 you have installed, open a command prompt and run</w:t>
      </w:r>
    </w:p>
    <w:p w14:paraId="59F1A483" w14:textId="77777777" w:rsidR="00CD4910" w:rsidRDefault="00CD4910" w:rsidP="00CD4910">
      <w:r>
        <w:t>$ python3 --version</w:t>
      </w:r>
    </w:p>
    <w:p w14:paraId="2BD99F87" w14:textId="6E1E14D8" w:rsidR="00CD4910" w:rsidRDefault="00CD4910" w:rsidP="00CD4910">
      <w:r>
        <w:t>If you are using Ubuntu 16.10 or newer, then you can easily install Python 3.10 with the following commands:</w:t>
      </w:r>
    </w:p>
    <w:p w14:paraId="56C9C440" w14:textId="77777777" w:rsidR="00CD4910" w:rsidRDefault="00CD4910" w:rsidP="00CD4910">
      <w:r>
        <w:t>$ sudo apt-get update</w:t>
      </w:r>
    </w:p>
    <w:p w14:paraId="4DA3EA79" w14:textId="16636F9D" w:rsidR="00CD4910" w:rsidRDefault="00CD4910" w:rsidP="00CD4910">
      <w:r>
        <w:t>$ sudo apt-get install python3.</w:t>
      </w:r>
    </w:p>
    <w:p w14:paraId="7FBD85A4" w14:textId="24BCD9D8" w:rsidR="000971DA" w:rsidRDefault="000971DA" w:rsidP="00CD4910"/>
    <w:p w14:paraId="7BFDF148" w14:textId="581E51BD" w:rsidR="000971DA" w:rsidRDefault="000971DA" w:rsidP="00CD4910"/>
    <w:p w14:paraId="69CB0795" w14:textId="1002A835" w:rsidR="00855BC9" w:rsidRPr="00855BC9" w:rsidRDefault="00855BC9" w:rsidP="00855BC9">
      <w:pPr>
        <w:keepNext/>
        <w:keepLines/>
        <w:spacing w:before="120"/>
        <w:outlineLvl w:val="1"/>
        <w:rPr>
          <w:rFonts w:asciiTheme="majorHAnsi" w:eastAsiaTheme="majorEastAsia" w:hAnsiTheme="majorHAnsi" w:cstheme="majorBidi"/>
          <w:color w:val="1F4E79" w:themeColor="accent1" w:themeShade="80"/>
          <w:sz w:val="36"/>
          <w:szCs w:val="26"/>
        </w:rPr>
      </w:pPr>
      <w:bookmarkStart w:id="11" w:name="_Toc112331467"/>
      <w:r>
        <w:rPr>
          <w:rFonts w:asciiTheme="majorHAnsi" w:eastAsiaTheme="majorEastAsia" w:hAnsiTheme="majorHAnsi" w:cstheme="majorBidi"/>
          <w:color w:val="1F4E79" w:themeColor="accent1" w:themeShade="80"/>
          <w:sz w:val="36"/>
          <w:szCs w:val="26"/>
        </w:rPr>
        <w:t>File output location</w:t>
      </w:r>
      <w:bookmarkEnd w:id="11"/>
    </w:p>
    <w:p w14:paraId="5D64358C" w14:textId="77777777" w:rsidR="00855BC9" w:rsidRDefault="00855BC9" w:rsidP="00855BC9">
      <w:r>
        <w:t>The following describes where to locate the files generated by Data Miner and their filenames and some key elements in the files.</w:t>
      </w:r>
    </w:p>
    <w:p w14:paraId="6867121A" w14:textId="77777777" w:rsidR="00855BC9" w:rsidRDefault="00855BC9" w:rsidP="00855BC9">
      <w:r>
        <w:t>Data Miner will create 4 empty folders each time it is run:</w:t>
      </w:r>
    </w:p>
    <w:p w14:paraId="552E4BE8" w14:textId="77777777" w:rsidR="00855BC9" w:rsidRDefault="00855BC9" w:rsidP="00855BC9">
      <w:r>
        <w:t>outputcsv/ to store CSV files</w:t>
      </w:r>
    </w:p>
    <w:p w14:paraId="6C22E2AA" w14:textId="77777777" w:rsidR="00855BC9" w:rsidRDefault="00855BC9" w:rsidP="00855BC9">
      <w:r>
        <w:t>outputjson/ to store JSON files</w:t>
      </w:r>
    </w:p>
    <w:p w14:paraId="115E765E" w14:textId="77777777" w:rsidR="00855BC9" w:rsidRDefault="00855BC9" w:rsidP="00855BC9">
      <w:r>
        <w:t>outputlog/ to store logs if log_to_file is set to true</w:t>
      </w:r>
    </w:p>
    <w:p w14:paraId="5D920DBB" w14:textId="6FEFA91F" w:rsidR="008B0A7F" w:rsidRDefault="00855BC9" w:rsidP="00855BC9">
      <w:r>
        <w:t>temp/ to store temporary file used by Data Miner</w:t>
      </w:r>
    </w:p>
    <w:p w14:paraId="0D1FBF08" w14:textId="15F03C33" w:rsidR="008B0A7F" w:rsidRDefault="008B0A7F" w:rsidP="000971DA"/>
    <w:p w14:paraId="3C421D09" w14:textId="4F60B810" w:rsidR="008B0A7F" w:rsidRDefault="008B0A7F" w:rsidP="000971DA"/>
    <w:p w14:paraId="7D484976" w14:textId="50FBAD54" w:rsidR="008B0A7F" w:rsidRDefault="008B0A7F" w:rsidP="000971DA"/>
    <w:p w14:paraId="62355292" w14:textId="77777777" w:rsidR="00855BC9" w:rsidRDefault="00855BC9" w:rsidP="000971DA"/>
    <w:p w14:paraId="35A76A5B" w14:textId="72A7FAA0" w:rsidR="008B0A7F" w:rsidRDefault="008B0A7F" w:rsidP="000971DA"/>
    <w:p w14:paraId="3146B699" w14:textId="77777777" w:rsidR="008B0A7F" w:rsidRPr="000971DA" w:rsidRDefault="008B0A7F" w:rsidP="000971DA"/>
    <w:p w14:paraId="15CC1BF6" w14:textId="2B06D473" w:rsidR="00064669" w:rsidRDefault="00064669" w:rsidP="000F00E7">
      <w:pPr>
        <w:pBdr>
          <w:bottom w:val="single" w:sz="18" w:space="1" w:color="2B579A" w:themeColor="accent5"/>
        </w:pBdr>
        <w:rPr>
          <w:rFonts w:asciiTheme="majorHAnsi" w:eastAsiaTheme="majorEastAsia" w:hAnsiTheme="majorHAnsi" w:cstheme="majorBidi"/>
          <w:color w:val="3B3838" w:themeColor="background2" w:themeShade="40"/>
          <w:kern w:val="28"/>
          <w:sz w:val="52"/>
          <w:szCs w:val="52"/>
          <w14:ligatures w14:val="standard"/>
          <w14:numForm w14:val="oldStyle"/>
        </w:rPr>
      </w:pPr>
    </w:p>
    <w:p w14:paraId="401119D7" w14:textId="77777777" w:rsidR="00F0385A" w:rsidRDefault="00F0385A" w:rsidP="000F00E7">
      <w:pPr>
        <w:pBdr>
          <w:bottom w:val="single" w:sz="18" w:space="1" w:color="2B579A" w:themeColor="accent5"/>
        </w:pBdr>
        <w:rPr>
          <w:rFonts w:asciiTheme="majorHAnsi" w:eastAsiaTheme="majorEastAsia" w:hAnsiTheme="majorHAnsi" w:cstheme="majorBidi"/>
          <w:color w:val="3B3838" w:themeColor="background2" w:themeShade="40"/>
          <w:kern w:val="28"/>
          <w:sz w:val="52"/>
          <w:szCs w:val="52"/>
          <w14:ligatures w14:val="standard"/>
          <w14:numForm w14:val="oldStyle"/>
        </w:rPr>
      </w:pPr>
    </w:p>
    <w:p w14:paraId="38094FD4" w14:textId="0BAA0D47" w:rsidR="005C6D45" w:rsidRPr="005034BF" w:rsidRDefault="003C7014" w:rsidP="000F00E7">
      <w:pPr>
        <w:pBdr>
          <w:bottom w:val="single" w:sz="18" w:space="1" w:color="2B579A" w:themeColor="accent5"/>
        </w:pBdr>
        <w:rPr>
          <w:rFonts w:asciiTheme="majorHAnsi" w:eastAsiaTheme="majorEastAsia" w:hAnsiTheme="majorHAnsi" w:cstheme="majorBidi"/>
          <w:b/>
          <w:bCs/>
          <w:color w:val="3B3838" w:themeColor="background2" w:themeShade="40"/>
          <w:kern w:val="28"/>
          <w:sz w:val="52"/>
          <w:szCs w:val="52"/>
          <w14:ligatures w14:val="standard"/>
          <w14:numForm w14:val="oldStyle"/>
        </w:rPr>
      </w:pPr>
      <w:r w:rsidRPr="005034BF">
        <w:rPr>
          <w:rFonts w:asciiTheme="majorHAnsi" w:eastAsiaTheme="majorEastAsia" w:hAnsiTheme="majorHAnsi" w:cstheme="majorBidi"/>
          <w:b/>
          <w:bCs/>
          <w:color w:val="3B3838" w:themeColor="background2" w:themeShade="40"/>
          <w:kern w:val="28"/>
          <w:sz w:val="52"/>
          <w:szCs w:val="52"/>
          <w14:ligatures w14:val="standard"/>
          <w14:numForm w14:val="oldStyle"/>
        </w:rPr>
        <w:lastRenderedPageBreak/>
        <w:t>Installing required Python libraries</w:t>
      </w:r>
    </w:p>
    <w:p w14:paraId="058D3A50" w14:textId="77777777" w:rsidR="00693F65" w:rsidRDefault="00693F65">
      <w:r>
        <w:t>Going forward, I will document the process for a Windows installation, other OS’s will be similar.</w:t>
      </w:r>
    </w:p>
    <w:p w14:paraId="1350D5C5" w14:textId="4764EAB7" w:rsidR="00C70C87" w:rsidRDefault="00693F65">
      <w:r>
        <w:t xml:space="preserve"> </w:t>
      </w:r>
      <w:r w:rsidR="002F25A8">
        <w:t>The</w:t>
      </w:r>
      <w:r w:rsidR="00C70C87">
        <w:t>re are 2 libraries that are not included in the Python install which will need to be installed prior to running the script.</w:t>
      </w:r>
    </w:p>
    <w:p w14:paraId="50D836DF" w14:textId="2F0830D3" w:rsidR="00C70C87" w:rsidRDefault="00C70C87" w:rsidP="00FC2047">
      <w:pPr>
        <w:pStyle w:val="ListParagraph"/>
        <w:numPr>
          <w:ilvl w:val="0"/>
          <w:numId w:val="13"/>
        </w:numPr>
      </w:pPr>
      <w:r>
        <w:t>requests (this is a requirement)</w:t>
      </w:r>
    </w:p>
    <w:p w14:paraId="3B084A23" w14:textId="6A2FB531" w:rsidR="00C70C87" w:rsidRDefault="00C70C87" w:rsidP="00FC2047">
      <w:pPr>
        <w:pStyle w:val="ListParagraph"/>
        <w:numPr>
          <w:ilvl w:val="0"/>
          <w:numId w:val="13"/>
        </w:numPr>
      </w:pPr>
      <w:r>
        <w:t>boto3 (this is optional if not uploading data to an AWS S3 storage account)</w:t>
      </w:r>
    </w:p>
    <w:p w14:paraId="7C8E3DD7" w14:textId="77777777" w:rsidR="003314FF" w:rsidRDefault="002F25A8" w:rsidP="00C70C87">
      <w:r>
        <w:t>T</w:t>
      </w:r>
      <w:r w:rsidR="00C70C87">
        <w:t xml:space="preserve">he </w:t>
      </w:r>
      <w:r w:rsidR="00C70C87" w:rsidRPr="00C70C87">
        <w:t xml:space="preserve">requests </w:t>
      </w:r>
      <w:r w:rsidR="00C70C87">
        <w:t xml:space="preserve">library is needed </w:t>
      </w:r>
      <w:r w:rsidR="00C70C87" w:rsidRPr="00C70C87">
        <w:t>for making API calls</w:t>
      </w:r>
      <w:r w:rsidR="00C70C87">
        <w:t xml:space="preserve"> to the API endpoints. The boto3 library is for </w:t>
      </w:r>
      <w:r w:rsidR="00221E99">
        <w:t xml:space="preserve">sending data to an Amazons S3 storage account. </w:t>
      </w:r>
    </w:p>
    <w:p w14:paraId="033C3D7C" w14:textId="77777777" w:rsidR="003314FF" w:rsidRDefault="003314FF" w:rsidP="00C70C87"/>
    <w:p w14:paraId="58483F7F" w14:textId="4B126DB8" w:rsidR="005C6D45" w:rsidRPr="0023388B" w:rsidRDefault="00221E99" w:rsidP="00C70C87">
      <w:r w:rsidRPr="0023388B">
        <w:rPr>
          <w:b/>
          <w:bCs/>
          <w:highlight w:val="yellow"/>
          <w:u w:val="single"/>
        </w:rPr>
        <w:t xml:space="preserve">The boto3 library is optional if not needed but you’ll also need to comment out the 3 lines </w:t>
      </w:r>
      <w:r w:rsidR="003314FF">
        <w:rPr>
          <w:b/>
          <w:bCs/>
          <w:highlight w:val="yellow"/>
          <w:u w:val="single"/>
        </w:rPr>
        <w:t>with</w:t>
      </w:r>
      <w:r w:rsidRPr="0023388B">
        <w:rPr>
          <w:b/>
          <w:bCs/>
          <w:highlight w:val="yellow"/>
          <w:u w:val="single"/>
        </w:rPr>
        <w:t xml:space="preserve"> a “#” symbol in the code that loads this library</w:t>
      </w:r>
      <w:r w:rsidR="000D77C9" w:rsidRPr="0023388B">
        <w:rPr>
          <w:b/>
          <w:bCs/>
          <w:highlight w:val="yellow"/>
          <w:u w:val="single"/>
        </w:rPr>
        <w:t xml:space="preserve"> and </w:t>
      </w:r>
      <w:r w:rsidR="003314FF">
        <w:rPr>
          <w:b/>
          <w:bCs/>
          <w:highlight w:val="yellow"/>
          <w:u w:val="single"/>
        </w:rPr>
        <w:t xml:space="preserve">remove </w:t>
      </w:r>
      <w:r w:rsidR="000D77C9" w:rsidRPr="0023388B">
        <w:rPr>
          <w:b/>
          <w:bCs/>
          <w:highlight w:val="yellow"/>
          <w:u w:val="single"/>
        </w:rPr>
        <w:t>the values for S3 in the config.ini file.</w:t>
      </w:r>
    </w:p>
    <w:p w14:paraId="3ECD162A" w14:textId="146CDE52" w:rsidR="00221E99" w:rsidRDefault="00221E99" w:rsidP="00C70C87">
      <w:r>
        <w:t>Fr</w:t>
      </w:r>
      <w:r w:rsidR="003314FF">
        <w:t>o</w:t>
      </w:r>
      <w:r>
        <w:t>m this</w:t>
      </w:r>
      <w:r w:rsidR="003314FF">
        <w:t xml:space="preserve"> in the python file</w:t>
      </w:r>
      <w:r>
        <w:t>:</w:t>
      </w:r>
    </w:p>
    <w:p w14:paraId="56694DB3" w14:textId="77777777" w:rsidR="00221E99" w:rsidRPr="00221E99" w:rsidRDefault="00221E99" w:rsidP="00221E9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color w:val="A9B7C6"/>
          <w:sz w:val="20"/>
          <w:szCs w:val="20"/>
        </w:rPr>
      </w:pPr>
      <w:r w:rsidRPr="00221E99">
        <w:rPr>
          <w:rFonts w:ascii="Courier New" w:eastAsia="Times New Roman" w:hAnsi="Courier New" w:cs="Courier New"/>
          <w:color w:val="CC7832"/>
          <w:sz w:val="20"/>
          <w:szCs w:val="20"/>
        </w:rPr>
        <w:t xml:space="preserve">import </w:t>
      </w:r>
      <w:r w:rsidRPr="00221E99">
        <w:rPr>
          <w:rFonts w:ascii="Courier New" w:eastAsia="Times New Roman" w:hAnsi="Courier New" w:cs="Courier New"/>
          <w:color w:val="A9B7C6"/>
          <w:sz w:val="20"/>
          <w:szCs w:val="20"/>
        </w:rPr>
        <w:t>boto3</w:t>
      </w:r>
      <w:r w:rsidRPr="00221E99">
        <w:rPr>
          <w:rFonts w:ascii="Courier New" w:eastAsia="Times New Roman" w:hAnsi="Courier New" w:cs="Courier New"/>
          <w:color w:val="A9B7C6"/>
          <w:sz w:val="20"/>
          <w:szCs w:val="20"/>
        </w:rPr>
        <w:br/>
      </w:r>
      <w:r w:rsidRPr="00221E99">
        <w:rPr>
          <w:rFonts w:ascii="Courier New" w:eastAsia="Times New Roman" w:hAnsi="Courier New" w:cs="Courier New"/>
          <w:color w:val="CC7832"/>
          <w:sz w:val="20"/>
          <w:szCs w:val="20"/>
        </w:rPr>
        <w:t xml:space="preserve">from </w:t>
      </w:r>
      <w:r w:rsidRPr="00221E99">
        <w:rPr>
          <w:rFonts w:ascii="Courier New" w:eastAsia="Times New Roman" w:hAnsi="Courier New" w:cs="Courier New"/>
          <w:color w:val="A9B7C6"/>
          <w:sz w:val="20"/>
          <w:szCs w:val="20"/>
        </w:rPr>
        <w:t xml:space="preserve">botocore.exceptions </w:t>
      </w:r>
      <w:r w:rsidRPr="00221E99">
        <w:rPr>
          <w:rFonts w:ascii="Courier New" w:eastAsia="Times New Roman" w:hAnsi="Courier New" w:cs="Courier New"/>
          <w:color w:val="CC7832"/>
          <w:sz w:val="20"/>
          <w:szCs w:val="20"/>
        </w:rPr>
        <w:t xml:space="preserve">import </w:t>
      </w:r>
      <w:r w:rsidRPr="00221E99">
        <w:rPr>
          <w:rFonts w:ascii="Courier New" w:eastAsia="Times New Roman" w:hAnsi="Courier New" w:cs="Courier New"/>
          <w:color w:val="A9B7C6"/>
          <w:sz w:val="20"/>
          <w:szCs w:val="20"/>
        </w:rPr>
        <w:t>ClientError</w:t>
      </w:r>
      <w:r w:rsidRPr="00221E99">
        <w:rPr>
          <w:rFonts w:ascii="Courier New" w:eastAsia="Times New Roman" w:hAnsi="Courier New" w:cs="Courier New"/>
          <w:color w:val="A9B7C6"/>
          <w:sz w:val="20"/>
          <w:szCs w:val="20"/>
        </w:rPr>
        <w:br/>
      </w:r>
      <w:r w:rsidRPr="00221E99">
        <w:rPr>
          <w:rFonts w:ascii="Courier New" w:eastAsia="Times New Roman" w:hAnsi="Courier New" w:cs="Courier New"/>
          <w:color w:val="CC7832"/>
          <w:sz w:val="20"/>
          <w:szCs w:val="20"/>
        </w:rPr>
        <w:t xml:space="preserve">from </w:t>
      </w:r>
      <w:r w:rsidRPr="00221E99">
        <w:rPr>
          <w:rFonts w:ascii="Courier New" w:eastAsia="Times New Roman" w:hAnsi="Courier New" w:cs="Courier New"/>
          <w:color w:val="A9B7C6"/>
          <w:sz w:val="20"/>
          <w:szCs w:val="20"/>
        </w:rPr>
        <w:t xml:space="preserve">botocore.exceptions </w:t>
      </w:r>
      <w:r w:rsidRPr="00221E99">
        <w:rPr>
          <w:rFonts w:ascii="Courier New" w:eastAsia="Times New Roman" w:hAnsi="Courier New" w:cs="Courier New"/>
          <w:color w:val="CC7832"/>
          <w:sz w:val="20"/>
          <w:szCs w:val="20"/>
        </w:rPr>
        <w:t xml:space="preserve">import </w:t>
      </w:r>
      <w:r w:rsidRPr="00221E99">
        <w:rPr>
          <w:rFonts w:ascii="Courier New" w:eastAsia="Times New Roman" w:hAnsi="Courier New" w:cs="Courier New"/>
          <w:color w:val="A9B7C6"/>
          <w:sz w:val="20"/>
          <w:szCs w:val="20"/>
        </w:rPr>
        <w:t>NoCredentialsError</w:t>
      </w:r>
    </w:p>
    <w:p w14:paraId="0C67A51A" w14:textId="19D52D1A" w:rsidR="00221E99" w:rsidRDefault="00221E99" w:rsidP="00C70C87">
      <w:r>
        <w:t>To this:</w:t>
      </w:r>
    </w:p>
    <w:p w14:paraId="278320D5" w14:textId="77777777" w:rsidR="00221E99" w:rsidRPr="00221E99" w:rsidRDefault="00221E99" w:rsidP="00221E9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color w:val="A9B7C6"/>
          <w:sz w:val="20"/>
          <w:szCs w:val="20"/>
        </w:rPr>
      </w:pPr>
      <w:r w:rsidRPr="00221E99">
        <w:rPr>
          <w:rFonts w:ascii="Courier New" w:eastAsia="Times New Roman" w:hAnsi="Courier New" w:cs="Courier New"/>
          <w:color w:val="808080"/>
          <w:sz w:val="20"/>
          <w:szCs w:val="20"/>
        </w:rPr>
        <w:t># import boto3</w:t>
      </w:r>
      <w:r w:rsidRPr="00221E99">
        <w:rPr>
          <w:rFonts w:ascii="Courier New" w:eastAsia="Times New Roman" w:hAnsi="Courier New" w:cs="Courier New"/>
          <w:color w:val="808080"/>
          <w:sz w:val="20"/>
          <w:szCs w:val="20"/>
        </w:rPr>
        <w:br/>
        <w:t># from botocore.exceptions import ClientError</w:t>
      </w:r>
      <w:r w:rsidRPr="00221E99">
        <w:rPr>
          <w:rFonts w:ascii="Courier New" w:eastAsia="Times New Roman" w:hAnsi="Courier New" w:cs="Courier New"/>
          <w:color w:val="808080"/>
          <w:sz w:val="20"/>
          <w:szCs w:val="20"/>
        </w:rPr>
        <w:br/>
        <w:t># from botocore.exceptions import NoCredentialsError</w:t>
      </w:r>
    </w:p>
    <w:p w14:paraId="1A8592B9" w14:textId="2E8CFE51" w:rsidR="003314FF" w:rsidRDefault="003314FF" w:rsidP="00C70C87">
      <w:r>
        <w:t>From this in the config.ini file:</w:t>
      </w:r>
    </w:p>
    <w:p w14:paraId="39762DD0" w14:textId="77777777" w:rsidR="003314FF" w:rsidRPr="003314FF" w:rsidRDefault="003314FF" w:rsidP="003314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color w:val="A9B7C6"/>
          <w:sz w:val="20"/>
          <w:szCs w:val="20"/>
        </w:rPr>
      </w:pPr>
      <w:r w:rsidRPr="003314FF">
        <w:rPr>
          <w:rFonts w:ascii="Courier New" w:eastAsia="Times New Roman" w:hAnsi="Courier New" w:cs="Courier New"/>
          <w:color w:val="A9B7C6"/>
          <w:sz w:val="20"/>
          <w:szCs w:val="20"/>
        </w:rPr>
        <w:t xml:space="preserve">s3access_key = </w:t>
      </w:r>
      <w:r w:rsidRPr="003314FF">
        <w:rPr>
          <w:rFonts w:ascii="Courier New" w:eastAsia="Times New Roman" w:hAnsi="Courier New" w:cs="Courier New"/>
          <w:color w:val="6A8759"/>
          <w:sz w:val="20"/>
          <w:szCs w:val="20"/>
        </w:rPr>
        <w:t>AWS S3 Access Key</w:t>
      </w:r>
      <w:r w:rsidRPr="003314FF">
        <w:rPr>
          <w:rFonts w:ascii="Courier New" w:eastAsia="Times New Roman" w:hAnsi="Courier New" w:cs="Courier New"/>
          <w:color w:val="6A8759"/>
          <w:sz w:val="20"/>
          <w:szCs w:val="20"/>
        </w:rPr>
        <w:br/>
      </w:r>
      <w:r w:rsidRPr="003314FF">
        <w:rPr>
          <w:rFonts w:ascii="Courier New" w:eastAsia="Times New Roman" w:hAnsi="Courier New" w:cs="Courier New"/>
          <w:color w:val="A9B7C6"/>
          <w:sz w:val="20"/>
          <w:szCs w:val="20"/>
        </w:rPr>
        <w:t xml:space="preserve">s3access_secret = </w:t>
      </w:r>
      <w:r w:rsidRPr="003314FF">
        <w:rPr>
          <w:rFonts w:ascii="Courier New" w:eastAsia="Times New Roman" w:hAnsi="Courier New" w:cs="Courier New"/>
          <w:color w:val="6A8759"/>
          <w:sz w:val="20"/>
          <w:szCs w:val="20"/>
        </w:rPr>
        <w:t>AWS S3 Client Secret</w:t>
      </w:r>
      <w:r w:rsidRPr="003314FF">
        <w:rPr>
          <w:rFonts w:ascii="Courier New" w:eastAsia="Times New Roman" w:hAnsi="Courier New" w:cs="Courier New"/>
          <w:color w:val="6A8759"/>
          <w:sz w:val="20"/>
          <w:szCs w:val="20"/>
        </w:rPr>
        <w:br/>
      </w:r>
      <w:r w:rsidRPr="003314FF">
        <w:rPr>
          <w:rFonts w:ascii="Courier New" w:eastAsia="Times New Roman" w:hAnsi="Courier New" w:cs="Courier New"/>
          <w:color w:val="A9B7C6"/>
          <w:sz w:val="20"/>
          <w:szCs w:val="20"/>
        </w:rPr>
        <w:t xml:space="preserve">s3bucket_folder = </w:t>
      </w:r>
      <w:r w:rsidRPr="003314FF">
        <w:rPr>
          <w:rFonts w:ascii="Courier New" w:eastAsia="Times New Roman" w:hAnsi="Courier New" w:cs="Courier New"/>
          <w:color w:val="6A8759"/>
          <w:sz w:val="20"/>
          <w:szCs w:val="20"/>
        </w:rPr>
        <w:t>AWS S3 Bucket Folder</w:t>
      </w:r>
      <w:r w:rsidRPr="003314FF">
        <w:rPr>
          <w:rFonts w:ascii="Courier New" w:eastAsia="Times New Roman" w:hAnsi="Courier New" w:cs="Courier New"/>
          <w:color w:val="6A8759"/>
          <w:sz w:val="20"/>
          <w:szCs w:val="20"/>
        </w:rPr>
        <w:br/>
      </w:r>
      <w:r w:rsidRPr="003314FF">
        <w:rPr>
          <w:rFonts w:ascii="Courier New" w:eastAsia="Times New Roman" w:hAnsi="Courier New" w:cs="Courier New"/>
          <w:color w:val="A9B7C6"/>
          <w:sz w:val="20"/>
          <w:szCs w:val="20"/>
        </w:rPr>
        <w:t xml:space="preserve">s3bucket_name = </w:t>
      </w:r>
      <w:r w:rsidRPr="003314FF">
        <w:rPr>
          <w:rFonts w:ascii="Courier New" w:eastAsia="Times New Roman" w:hAnsi="Courier New" w:cs="Courier New"/>
          <w:color w:val="6A8759"/>
          <w:sz w:val="20"/>
          <w:szCs w:val="20"/>
        </w:rPr>
        <w:t>AWS S3 Bucket Name</w:t>
      </w:r>
    </w:p>
    <w:p w14:paraId="58BCBB66" w14:textId="03A148BE" w:rsidR="003314FF" w:rsidRDefault="003314FF" w:rsidP="00C70C87">
      <w:r>
        <w:t>To this:</w:t>
      </w:r>
    </w:p>
    <w:p w14:paraId="5D7059E4" w14:textId="024254C9" w:rsidR="003314FF" w:rsidRPr="003314FF" w:rsidRDefault="003314FF" w:rsidP="003314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color w:val="A9B7C6"/>
          <w:sz w:val="20"/>
          <w:szCs w:val="20"/>
        </w:rPr>
      </w:pPr>
      <w:r w:rsidRPr="003314FF">
        <w:rPr>
          <w:rFonts w:ascii="Courier New" w:eastAsia="Times New Roman" w:hAnsi="Courier New" w:cs="Courier New"/>
          <w:color w:val="A9B7C6"/>
          <w:sz w:val="20"/>
          <w:szCs w:val="20"/>
        </w:rPr>
        <w:t xml:space="preserve">s3access_key </w:t>
      </w:r>
      <w:r>
        <w:rPr>
          <w:rFonts w:ascii="Courier New" w:eastAsia="Times New Roman" w:hAnsi="Courier New" w:cs="Courier New"/>
          <w:color w:val="A9B7C6"/>
          <w:sz w:val="20"/>
          <w:szCs w:val="20"/>
        </w:rPr>
        <w:t>=</w:t>
      </w:r>
      <w:r w:rsidRPr="003314FF">
        <w:rPr>
          <w:rFonts w:ascii="Courier New" w:eastAsia="Times New Roman" w:hAnsi="Courier New" w:cs="Courier New"/>
          <w:color w:val="6A8759"/>
          <w:sz w:val="20"/>
          <w:szCs w:val="20"/>
        </w:rPr>
        <w:br/>
      </w:r>
      <w:r w:rsidRPr="003314FF">
        <w:rPr>
          <w:rFonts w:ascii="Courier New" w:eastAsia="Times New Roman" w:hAnsi="Courier New" w:cs="Courier New"/>
          <w:color w:val="A9B7C6"/>
          <w:sz w:val="20"/>
          <w:szCs w:val="20"/>
        </w:rPr>
        <w:t xml:space="preserve">s3access_secret = </w:t>
      </w:r>
      <w:r w:rsidRPr="003314FF">
        <w:rPr>
          <w:rFonts w:ascii="Courier New" w:eastAsia="Times New Roman" w:hAnsi="Courier New" w:cs="Courier New"/>
          <w:color w:val="6A8759"/>
          <w:sz w:val="20"/>
          <w:szCs w:val="20"/>
        </w:rPr>
        <w:br/>
      </w:r>
      <w:r w:rsidRPr="003314FF">
        <w:rPr>
          <w:rFonts w:ascii="Courier New" w:eastAsia="Times New Roman" w:hAnsi="Courier New" w:cs="Courier New"/>
          <w:color w:val="A9B7C6"/>
          <w:sz w:val="20"/>
          <w:szCs w:val="20"/>
        </w:rPr>
        <w:t xml:space="preserve">s3bucket_folder = </w:t>
      </w:r>
      <w:r w:rsidRPr="003314FF">
        <w:rPr>
          <w:rFonts w:ascii="Courier New" w:eastAsia="Times New Roman" w:hAnsi="Courier New" w:cs="Courier New"/>
          <w:color w:val="6A8759"/>
          <w:sz w:val="20"/>
          <w:szCs w:val="20"/>
        </w:rPr>
        <w:br/>
      </w:r>
      <w:r w:rsidRPr="003314FF">
        <w:rPr>
          <w:rFonts w:ascii="Courier New" w:eastAsia="Times New Roman" w:hAnsi="Courier New" w:cs="Courier New"/>
          <w:color w:val="A9B7C6"/>
          <w:sz w:val="20"/>
          <w:szCs w:val="20"/>
        </w:rPr>
        <w:t>s3bucket_name =</w:t>
      </w:r>
    </w:p>
    <w:p w14:paraId="3E98FBD2" w14:textId="77777777" w:rsidR="003314FF" w:rsidRDefault="003314FF" w:rsidP="00C70C87"/>
    <w:p w14:paraId="6A4AE617" w14:textId="77777777" w:rsidR="003314FF" w:rsidRDefault="003314FF" w:rsidP="00C70C87"/>
    <w:p w14:paraId="38C460BB" w14:textId="77777777" w:rsidR="003314FF" w:rsidRDefault="003314FF" w:rsidP="00C70C87"/>
    <w:p w14:paraId="343BC27C" w14:textId="77777777" w:rsidR="003314FF" w:rsidRDefault="003314FF" w:rsidP="00C70C87"/>
    <w:p w14:paraId="7FD69557" w14:textId="77777777" w:rsidR="003314FF" w:rsidRDefault="003314FF" w:rsidP="00C70C87"/>
    <w:p w14:paraId="45A72DA3" w14:textId="77777777" w:rsidR="003314FF" w:rsidRDefault="003314FF" w:rsidP="00C70C87"/>
    <w:p w14:paraId="31AD1318" w14:textId="77777777" w:rsidR="003314FF" w:rsidRDefault="003314FF" w:rsidP="00C70C87"/>
    <w:p w14:paraId="5218A0FB" w14:textId="77777777" w:rsidR="003314FF" w:rsidRDefault="003314FF" w:rsidP="00C70C87"/>
    <w:p w14:paraId="2230033B" w14:textId="57C23FDB" w:rsidR="00221E99" w:rsidRDefault="00693F65" w:rsidP="00C70C87">
      <w:r>
        <w:t>To install the requests library, open a command prompt</w:t>
      </w:r>
      <w:r w:rsidR="00383D3B">
        <w:t xml:space="preserve"> and type in the following:</w:t>
      </w:r>
    </w:p>
    <w:p w14:paraId="285EFC99" w14:textId="5D535598" w:rsidR="00383D3B" w:rsidRDefault="00383D3B" w:rsidP="00C70C87">
      <w:r>
        <w:rPr>
          <w:noProof/>
        </w:rPr>
        <w:drawing>
          <wp:inline distT="0" distB="0" distL="0" distR="0" wp14:anchorId="2F3962EA" wp14:editId="7B659C42">
            <wp:extent cx="5943600" cy="1066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4">
                      <a:extLst>
                        <a:ext uri="{28A0092B-C50C-407E-A947-70E740481C1C}">
                          <a14:useLocalDpi xmlns:a14="http://schemas.microsoft.com/office/drawing/2010/main" val="0"/>
                        </a:ext>
                      </a:extLst>
                    </a:blip>
                    <a:srcRect b="51020"/>
                    <a:stretch/>
                  </pic:blipFill>
                  <pic:spPr bwMode="auto">
                    <a:xfrm>
                      <a:off x="0" y="0"/>
                      <a:ext cx="5943600" cy="1066800"/>
                    </a:xfrm>
                    <a:prstGeom prst="rect">
                      <a:avLst/>
                    </a:prstGeom>
                    <a:noFill/>
                    <a:ln>
                      <a:noFill/>
                    </a:ln>
                    <a:extLst>
                      <a:ext uri="{53640926-AAD7-44D8-BBD7-CCE9431645EC}">
                        <a14:shadowObscured xmlns:a14="http://schemas.microsoft.com/office/drawing/2010/main"/>
                      </a:ext>
                    </a:extLst>
                  </pic:spPr>
                </pic:pic>
              </a:graphicData>
            </a:graphic>
          </wp:inline>
        </w:drawing>
      </w:r>
    </w:p>
    <w:p w14:paraId="32033704" w14:textId="39FFFB68" w:rsidR="00383D3B" w:rsidRDefault="00383D3B">
      <w:r>
        <w:rPr>
          <w:rStyle w:val="Emphasis"/>
        </w:rPr>
        <w:t xml:space="preserve">NOTE: </w:t>
      </w:r>
      <w:r>
        <w:t>If you get a notice to upgrade pip, follow those instructions.</w:t>
      </w:r>
    </w:p>
    <w:p w14:paraId="773E36F1" w14:textId="77777777" w:rsidR="00383D3B" w:rsidRDefault="00383D3B">
      <w:r>
        <w:rPr>
          <w:noProof/>
        </w:rPr>
        <w:drawing>
          <wp:inline distT="0" distB="0" distL="0" distR="0" wp14:anchorId="5E4F62BB" wp14:editId="5BFEE608">
            <wp:extent cx="5943600" cy="15703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70355"/>
                    </a:xfrm>
                    <a:prstGeom prst="rect">
                      <a:avLst/>
                    </a:prstGeom>
                    <a:noFill/>
                    <a:ln>
                      <a:noFill/>
                    </a:ln>
                  </pic:spPr>
                </pic:pic>
              </a:graphicData>
            </a:graphic>
          </wp:inline>
        </w:drawing>
      </w:r>
    </w:p>
    <w:p w14:paraId="1B6DAAA9" w14:textId="77777777" w:rsidR="00383D3B" w:rsidRDefault="00383D3B"/>
    <w:p w14:paraId="771C4F87" w14:textId="77777777" w:rsidR="00383D3B" w:rsidRDefault="00383D3B"/>
    <w:p w14:paraId="4FA57AE0" w14:textId="78118A66" w:rsidR="00383D3B" w:rsidRDefault="00383D3B">
      <w:r>
        <w:t xml:space="preserve">If you will be using AWS S3, </w:t>
      </w:r>
      <w:r w:rsidR="0035663E">
        <w:t>execute the following command</w:t>
      </w:r>
      <w:r>
        <w:t xml:space="preserve"> below:</w:t>
      </w:r>
    </w:p>
    <w:p w14:paraId="53F75D52" w14:textId="45E885A5" w:rsidR="0035663E" w:rsidRDefault="0035663E">
      <w:r>
        <w:t>python -m pip install boto3</w:t>
      </w:r>
    </w:p>
    <w:p w14:paraId="46D882E6" w14:textId="0D545256" w:rsidR="0035663E" w:rsidRDefault="0035663E">
      <w:r>
        <w:rPr>
          <w:noProof/>
        </w:rPr>
        <w:drawing>
          <wp:inline distT="0" distB="0" distL="0" distR="0" wp14:anchorId="68D4353C" wp14:editId="5CDBD1EE">
            <wp:extent cx="5943600" cy="31222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22295"/>
                    </a:xfrm>
                    <a:prstGeom prst="rect">
                      <a:avLst/>
                    </a:prstGeom>
                    <a:noFill/>
                    <a:ln>
                      <a:noFill/>
                    </a:ln>
                  </pic:spPr>
                </pic:pic>
              </a:graphicData>
            </a:graphic>
          </wp:inline>
        </w:drawing>
      </w:r>
    </w:p>
    <w:p w14:paraId="4D5010CA" w14:textId="46FD30D1" w:rsidR="005C6D45" w:rsidRPr="005034BF" w:rsidRDefault="002F25A8">
      <w:pPr>
        <w:pStyle w:val="Heading1"/>
        <w:rPr>
          <w:b/>
          <w:bCs/>
        </w:rPr>
      </w:pPr>
      <w:bookmarkStart w:id="12" w:name="_Toc522551271"/>
      <w:bookmarkStart w:id="13" w:name="_Toc522551309"/>
      <w:bookmarkStart w:id="14" w:name="_Toc522551958"/>
      <w:bookmarkStart w:id="15" w:name="_Toc112331468"/>
      <w:r w:rsidRPr="005034BF">
        <w:rPr>
          <w:b/>
          <w:bCs/>
        </w:rPr>
        <w:lastRenderedPageBreak/>
        <w:t>D</w:t>
      </w:r>
      <w:r w:rsidR="003774F6" w:rsidRPr="005034BF">
        <w:rPr>
          <w:b/>
          <w:bCs/>
        </w:rPr>
        <w:t xml:space="preserve">ata Miner script </w:t>
      </w:r>
      <w:bookmarkEnd w:id="12"/>
      <w:bookmarkEnd w:id="13"/>
      <w:bookmarkEnd w:id="14"/>
      <w:r w:rsidR="003774F6" w:rsidRPr="005034BF">
        <w:rPr>
          <w:b/>
          <w:bCs/>
        </w:rPr>
        <w:t>installation</w:t>
      </w:r>
      <w:bookmarkEnd w:id="15"/>
    </w:p>
    <w:p w14:paraId="33DEDD1E" w14:textId="77777777" w:rsidR="001219B9" w:rsidRDefault="003774F6" w:rsidP="001B3617">
      <w:r>
        <w:t xml:space="preserve">Installation only requires that the script pxcloudv#.#.#.#.py (# in the name references the version </w:t>
      </w:r>
      <w:r w:rsidR="001219B9">
        <w:t>number) and</w:t>
      </w:r>
      <w:r>
        <w:t xml:space="preserve"> the config.ini be in the same directory and the logged in user has write</w:t>
      </w:r>
      <w:r w:rsidR="005709CC">
        <w:t>/delete</w:t>
      </w:r>
      <w:r>
        <w:t xml:space="preserve"> privileges in that directory.</w:t>
      </w:r>
      <w:r w:rsidR="005709CC">
        <w:t xml:space="preserve"> </w:t>
      </w:r>
      <w:bookmarkStart w:id="16" w:name="_Toc522551959"/>
      <w:r w:rsidR="001219B9">
        <w:t>When running the script for the 1</w:t>
      </w:r>
      <w:r w:rsidR="001219B9" w:rsidRPr="001219B9">
        <w:rPr>
          <w:vertAlign w:val="superscript"/>
        </w:rPr>
        <w:t>st</w:t>
      </w:r>
      <w:r w:rsidR="001219B9">
        <w:t xml:space="preserve"> time, it will auto generate a config.ini in the same directory as the Data Miner script and then exit. It will look like this:</w:t>
      </w:r>
    </w:p>
    <w:p w14:paraId="7C778A67" w14:textId="77777777" w:rsidR="00DE7AEE" w:rsidRDefault="00DE7AEE" w:rsidP="00DE7AEE">
      <w:pPr>
        <w:spacing w:line="240" w:lineRule="auto"/>
      </w:pPr>
      <w:r>
        <w:t>[credentials]</w:t>
      </w:r>
    </w:p>
    <w:p w14:paraId="11058BB4" w14:textId="77777777" w:rsidR="00DE7AEE" w:rsidRDefault="00DE7AEE" w:rsidP="00DE7AEE">
      <w:pPr>
        <w:spacing w:line="240" w:lineRule="auto"/>
      </w:pPr>
      <w:r>
        <w:t># Used to store the PX Cloud Client ID</w:t>
      </w:r>
    </w:p>
    <w:p w14:paraId="1CCD3CA7" w14:textId="77777777" w:rsidR="00DE7AEE" w:rsidRDefault="00DE7AEE" w:rsidP="00DE7AEE">
      <w:pPr>
        <w:spacing w:line="240" w:lineRule="auto"/>
      </w:pPr>
      <w:r>
        <w:t>pxc_client_id = PX Cloud API Client ID</w:t>
      </w:r>
    </w:p>
    <w:p w14:paraId="089C985B" w14:textId="77777777" w:rsidR="00DE7AEE" w:rsidRDefault="00DE7AEE" w:rsidP="00DE7AEE">
      <w:pPr>
        <w:spacing w:line="240" w:lineRule="auto"/>
      </w:pPr>
      <w:r>
        <w:t xml:space="preserve"># Used to store the PX Cloud Client Secret </w:t>
      </w:r>
    </w:p>
    <w:p w14:paraId="7A8D8BAF" w14:textId="77777777" w:rsidR="00DE7AEE" w:rsidRDefault="00DE7AEE" w:rsidP="00DE7AEE">
      <w:pPr>
        <w:spacing w:line="240" w:lineRule="auto"/>
      </w:pPr>
      <w:r>
        <w:t xml:space="preserve">pxc_client_secret = PX Cloud Client Secret  </w:t>
      </w:r>
    </w:p>
    <w:p w14:paraId="2334B45C" w14:textId="77777777" w:rsidR="00DE7AEE" w:rsidRDefault="00DE7AEE" w:rsidP="00DE7AEE">
      <w:pPr>
        <w:spacing w:line="240" w:lineRule="auto"/>
      </w:pPr>
      <w:r>
        <w:t># Used to store the Amazon Web Services S3 (Simple Storage Service) Key</w:t>
      </w:r>
    </w:p>
    <w:p w14:paraId="37F7E399" w14:textId="77777777" w:rsidR="00DE7AEE" w:rsidRDefault="00DE7AEE" w:rsidP="00DE7AEE">
      <w:pPr>
        <w:spacing w:line="240" w:lineRule="auto"/>
      </w:pPr>
      <w:r>
        <w:t xml:space="preserve">s3access_key = S3 Key  </w:t>
      </w:r>
    </w:p>
    <w:p w14:paraId="3BE32492" w14:textId="77777777" w:rsidR="00DE7AEE" w:rsidRDefault="00DE7AEE" w:rsidP="00DE7AEE">
      <w:pPr>
        <w:spacing w:line="240" w:lineRule="auto"/>
      </w:pPr>
      <w:r>
        <w:t># Used to store the Amazon Web Services S3 (Simple Storage Service) Secret</w:t>
      </w:r>
    </w:p>
    <w:p w14:paraId="13FED387" w14:textId="77777777" w:rsidR="00DE7AEE" w:rsidRDefault="00DE7AEE" w:rsidP="00DE7AEE">
      <w:pPr>
        <w:spacing w:line="240" w:lineRule="auto"/>
      </w:pPr>
      <w:r>
        <w:t xml:space="preserve">s3access_secret = S3 Secret  </w:t>
      </w:r>
    </w:p>
    <w:p w14:paraId="32059765" w14:textId="77777777" w:rsidR="00DE7AEE" w:rsidRDefault="00DE7AEE" w:rsidP="00DE7AEE">
      <w:pPr>
        <w:spacing w:line="240" w:lineRule="auto"/>
      </w:pPr>
      <w:r>
        <w:t># Used to store the Amazon Web Services S3 (Simple Storage Service) Bucket Folder</w:t>
      </w:r>
    </w:p>
    <w:p w14:paraId="1B8DBDC2" w14:textId="77777777" w:rsidR="00DE7AEE" w:rsidRDefault="00DE7AEE" w:rsidP="00DE7AEE">
      <w:pPr>
        <w:spacing w:line="240" w:lineRule="auto"/>
      </w:pPr>
      <w:r>
        <w:t xml:space="preserve">s3bucket_folder = Bucket Folder  </w:t>
      </w:r>
    </w:p>
    <w:p w14:paraId="27B57A91" w14:textId="77777777" w:rsidR="00DE7AEE" w:rsidRDefault="00DE7AEE" w:rsidP="00DE7AEE">
      <w:pPr>
        <w:spacing w:line="240" w:lineRule="auto"/>
      </w:pPr>
      <w:r>
        <w:t># Used to store the Amazon Web Services S3 (Simple Storage Service) Bucket Name</w:t>
      </w:r>
    </w:p>
    <w:p w14:paraId="06E1A426" w14:textId="019EA916" w:rsidR="00DE7AEE" w:rsidRDefault="00DE7AEE" w:rsidP="00DE7AEE">
      <w:pPr>
        <w:spacing w:line="240" w:lineRule="auto"/>
      </w:pPr>
      <w:r>
        <w:t xml:space="preserve">s3bucket_name = Bucket Name  </w:t>
      </w:r>
    </w:p>
    <w:p w14:paraId="2091F4B9" w14:textId="77777777" w:rsidR="008A7147" w:rsidRDefault="008A7147" w:rsidP="008A7147">
      <w:pPr>
        <w:spacing w:line="240" w:lineRule="auto"/>
      </w:pPr>
      <w:r>
        <w:t>[settings]</w:t>
      </w:r>
    </w:p>
    <w:p w14:paraId="1A6620F2" w14:textId="77777777" w:rsidR="008A7147" w:rsidRDefault="008A7147" w:rsidP="008A7147">
      <w:pPr>
        <w:spacing w:line="240" w:lineRule="auto"/>
      </w:pPr>
      <w:r>
        <w:t>wait_time = 1  # Used for setting a global wait timer (minimum requirement is 1)</w:t>
      </w:r>
    </w:p>
    <w:p w14:paraId="5B0A9F2E" w14:textId="77777777" w:rsidR="008A7147" w:rsidRDefault="008A7147" w:rsidP="008A7147">
      <w:pPr>
        <w:spacing w:line="240" w:lineRule="auto"/>
      </w:pPr>
      <w:r>
        <w:t>pxc_fault_days = "30"  # Used for Making API Request for number of days in report (default is 30)</w:t>
      </w:r>
    </w:p>
    <w:p w14:paraId="41899B8D" w14:textId="77777777" w:rsidR="008A7147" w:rsidRDefault="008A7147" w:rsidP="008A7147">
      <w:pPr>
        <w:spacing w:line="240" w:lineRule="auto"/>
      </w:pPr>
      <w:r>
        <w:t>max_items = "50"  # Used for the maximum number of items to return in report (max and default is 50)</w:t>
      </w:r>
    </w:p>
    <w:p w14:paraId="57214304" w14:textId="77777777" w:rsidR="008A7147" w:rsidRDefault="008A7147" w:rsidP="008A7147">
      <w:pPr>
        <w:spacing w:line="240" w:lineRule="auto"/>
      </w:pPr>
      <w:r>
        <w:t>debug_level = 0  # Used for setting a debug level (0 = Low,1 = Medium,2 = High) default is 0</w:t>
      </w:r>
    </w:p>
    <w:p w14:paraId="3214E5A4" w14:textId="77777777" w:rsidR="008A7147" w:rsidRDefault="008A7147" w:rsidP="008A7147">
      <w:pPr>
        <w:spacing w:line="240" w:lineRule="auto"/>
      </w:pPr>
      <w:r>
        <w:t>logLevel = "low"  # Text description of log level, default is Low</w:t>
      </w:r>
    </w:p>
    <w:p w14:paraId="66BAA1B6" w14:textId="77777777" w:rsidR="008A7147" w:rsidRDefault="008A7147" w:rsidP="008A7147">
      <w:pPr>
        <w:spacing w:line="240" w:lineRule="auto"/>
      </w:pPr>
      <w:r>
        <w:t>log_to_file = False  # send all screen logging to a file (True, False) default is False</w:t>
      </w:r>
    </w:p>
    <w:p w14:paraId="20DABADB" w14:textId="77777777" w:rsidR="008A7147" w:rsidRDefault="008A7147" w:rsidP="008A7147">
      <w:pPr>
        <w:spacing w:line="240" w:lineRule="auto"/>
      </w:pPr>
      <w:r>
        <w:t>testLoop = 1  # test the code by running through the entire sequence x times... (default is 1)</w:t>
      </w:r>
    </w:p>
    <w:p w14:paraId="023F2114" w14:textId="77777777" w:rsidR="008A7147" w:rsidRDefault="008A7147" w:rsidP="008A7147">
      <w:pPr>
        <w:spacing w:line="240" w:lineRule="auto"/>
      </w:pPr>
      <w:r>
        <w:t>outputFormat = "1"  # generate output in the form of Both, JSON or CSV. 1=Both 2=JSON 3=CSV</w:t>
      </w:r>
    </w:p>
    <w:p w14:paraId="3EC959C1" w14:textId="4AE4B49D" w:rsidR="008A7147" w:rsidRDefault="008A7147" w:rsidP="008A7147">
      <w:pPr>
        <w:spacing w:line="240" w:lineRule="auto"/>
      </w:pPr>
      <w:r>
        <w:t>useProductionURL = True  # if true, use production URL, if false, use sandbox URL</w:t>
      </w:r>
    </w:p>
    <w:p w14:paraId="4AED3D1F" w14:textId="2C25CCCD" w:rsidR="001B3617" w:rsidRDefault="003A1E38" w:rsidP="00DE7AEE">
      <w:pPr>
        <w:spacing w:line="240" w:lineRule="auto"/>
      </w:pPr>
      <w:r>
        <w:t>Edit these values following the Configuration section and re-run Data Miner.</w:t>
      </w:r>
    </w:p>
    <w:p w14:paraId="671E2645" w14:textId="27F6CBED" w:rsidR="005C6D45" w:rsidRPr="005034BF" w:rsidRDefault="002F25A8">
      <w:pPr>
        <w:pStyle w:val="Heading1"/>
        <w:rPr>
          <w:b/>
          <w:bCs/>
        </w:rPr>
      </w:pPr>
      <w:bookmarkStart w:id="17" w:name="_Toc112331469"/>
      <w:r w:rsidRPr="005034BF">
        <w:rPr>
          <w:b/>
          <w:bCs/>
        </w:rPr>
        <w:lastRenderedPageBreak/>
        <w:t>C</w:t>
      </w:r>
      <w:r w:rsidR="003A1E38" w:rsidRPr="005034BF">
        <w:rPr>
          <w:b/>
          <w:bCs/>
        </w:rPr>
        <w:t>onfiguration settings</w:t>
      </w:r>
      <w:bookmarkEnd w:id="16"/>
      <w:bookmarkEnd w:id="17"/>
    </w:p>
    <w:p w14:paraId="0AAF19CF" w14:textId="2C0F2101" w:rsidR="005C6D45" w:rsidRDefault="003A1E38">
      <w:r>
        <w:t>When editing the config.ini it is important to understand the following keys and what they represent.</w:t>
      </w:r>
    </w:p>
    <w:p w14:paraId="5B71DC75" w14:textId="26D3CEB1" w:rsidR="00862B58" w:rsidRDefault="00862B58">
      <w:r w:rsidRPr="00862B58">
        <w:t>[credentials]</w:t>
      </w:r>
    </w:p>
    <w:p w14:paraId="25F47A2A" w14:textId="6D2B1D59" w:rsidR="00CC0324" w:rsidRDefault="00CC0324" w:rsidP="00CC0324">
      <w:pPr>
        <w:spacing w:line="240" w:lineRule="auto"/>
      </w:pPr>
      <w:r>
        <w:t xml:space="preserve">pxc_client_id = </w:t>
      </w:r>
      <w:bookmarkStart w:id="18" w:name="_Hlk112313763"/>
      <w:r w:rsidR="00AA1D8E">
        <w:t xml:space="preserve"># </w:t>
      </w:r>
      <w:r>
        <w:t>this is the partners PX Cloud Client ID</w:t>
      </w:r>
    </w:p>
    <w:bookmarkEnd w:id="18"/>
    <w:p w14:paraId="3B27CE26" w14:textId="6A6C96A0" w:rsidR="00CC0324" w:rsidRDefault="00CC0324" w:rsidP="00CC0324">
      <w:pPr>
        <w:spacing w:line="240" w:lineRule="auto"/>
      </w:pPr>
      <w:r>
        <w:t xml:space="preserve">pxc_client_secret = </w:t>
      </w:r>
      <w:r w:rsidR="00AA1D8E">
        <w:t xml:space="preserve"># </w:t>
      </w:r>
      <w:r w:rsidRPr="00CC0324">
        <w:t xml:space="preserve">this is the partners PX Cloud </w:t>
      </w:r>
      <w:r>
        <w:t>Client Secret</w:t>
      </w:r>
    </w:p>
    <w:p w14:paraId="1689654A" w14:textId="2336A590" w:rsidR="00CC0324" w:rsidRDefault="00CC0324" w:rsidP="00CC0324">
      <w:pPr>
        <w:spacing w:line="240" w:lineRule="auto"/>
      </w:pPr>
      <w:r>
        <w:t xml:space="preserve">s3access_key = </w:t>
      </w:r>
      <w:r w:rsidR="00AA1D8E">
        <w:t xml:space="preserve"># </w:t>
      </w:r>
      <w:r w:rsidRPr="00CC0324">
        <w:t xml:space="preserve">this is the partners </w:t>
      </w:r>
      <w:bookmarkStart w:id="19" w:name="_Hlk112313903"/>
      <w:r w:rsidRPr="00CC0324">
        <w:t>AWS S3</w:t>
      </w:r>
      <w:r>
        <w:t xml:space="preserve"> </w:t>
      </w:r>
      <w:bookmarkEnd w:id="19"/>
      <w:r>
        <w:t>Access Key</w:t>
      </w:r>
      <w:r w:rsidR="00A15B50">
        <w:t xml:space="preserve"> (omit if not used)</w:t>
      </w:r>
    </w:p>
    <w:p w14:paraId="2FFF8BFE" w14:textId="0D71D89A" w:rsidR="00CC0324" w:rsidRDefault="00CC0324" w:rsidP="00CC0324">
      <w:pPr>
        <w:spacing w:line="240" w:lineRule="auto"/>
      </w:pPr>
      <w:r>
        <w:t xml:space="preserve">s3access_secret = </w:t>
      </w:r>
      <w:r w:rsidR="00AA1D8E">
        <w:t xml:space="preserve"># </w:t>
      </w:r>
      <w:r w:rsidRPr="00CC0324">
        <w:t xml:space="preserve">this is the partners AWS S3 </w:t>
      </w:r>
      <w:r>
        <w:t>Client Secret</w:t>
      </w:r>
      <w:r w:rsidR="00A15B50">
        <w:t xml:space="preserve"> (omit if not used)</w:t>
      </w:r>
    </w:p>
    <w:p w14:paraId="79AA6D61" w14:textId="082AD34D" w:rsidR="00CC0324" w:rsidRDefault="00CC0324" w:rsidP="00CC0324">
      <w:pPr>
        <w:spacing w:line="240" w:lineRule="auto"/>
      </w:pPr>
      <w:r>
        <w:t xml:space="preserve">s3bucket_folder = </w:t>
      </w:r>
      <w:r w:rsidR="00AA1D8E">
        <w:t xml:space="preserve"># </w:t>
      </w:r>
      <w:r w:rsidRPr="00CC0324">
        <w:t xml:space="preserve">this is the partners </w:t>
      </w:r>
      <w:bookmarkStart w:id="20" w:name="_Hlk112313860"/>
      <w:r>
        <w:t>AWS S3</w:t>
      </w:r>
      <w:bookmarkEnd w:id="20"/>
      <w:r>
        <w:t xml:space="preserve"> folder URL</w:t>
      </w:r>
      <w:r w:rsidR="00A15B50">
        <w:t xml:space="preserve"> (omit if not used)</w:t>
      </w:r>
    </w:p>
    <w:p w14:paraId="1A3327D7" w14:textId="2754240E" w:rsidR="00CC0324" w:rsidRDefault="00CC0324" w:rsidP="00CC0324">
      <w:pPr>
        <w:spacing w:line="240" w:lineRule="auto"/>
      </w:pPr>
      <w:r>
        <w:t xml:space="preserve">s3bucket_name = </w:t>
      </w:r>
      <w:r w:rsidR="00AA1D8E">
        <w:t xml:space="preserve"># </w:t>
      </w:r>
      <w:r w:rsidRPr="00CC0324">
        <w:t>this is the partner</w:t>
      </w:r>
      <w:r>
        <w:t>s AWS S3 bucket name</w:t>
      </w:r>
      <w:r w:rsidR="00A15B50">
        <w:t xml:space="preserve"> (omit if not used)</w:t>
      </w:r>
    </w:p>
    <w:p w14:paraId="378C117D" w14:textId="15589425" w:rsidR="00CC0324" w:rsidRDefault="00CC0324" w:rsidP="00CC0324">
      <w:r>
        <w:t xml:space="preserve">NOTE: if you not using AWS S3, omit the values for the s3 keys and Data Miner will </w:t>
      </w:r>
      <w:r w:rsidR="00AA1D8E">
        <w:t>not attempt to upload the data to S3</w:t>
      </w:r>
    </w:p>
    <w:p w14:paraId="1387AC99" w14:textId="77777777" w:rsidR="00CC0324" w:rsidRDefault="00CC0324" w:rsidP="00CC0324">
      <w:r>
        <w:t>[settings]</w:t>
      </w:r>
    </w:p>
    <w:p w14:paraId="56F5284C" w14:textId="3276CA5A" w:rsidR="00CC0324" w:rsidRDefault="00CC0324" w:rsidP="00CC0324">
      <w:r>
        <w:t>wait_time = 3</w:t>
      </w:r>
      <w:r w:rsidR="00AA1D8E">
        <w:t xml:space="preserve"> # this value is used to pause Data Miner when a failure happens before retrying.</w:t>
      </w:r>
    </w:p>
    <w:p w14:paraId="123DA26F" w14:textId="64757B7D" w:rsidR="00EA3488" w:rsidRDefault="00EA3488" w:rsidP="00CC0324">
      <w:r>
        <w:t>Default is 3</w:t>
      </w:r>
    </w:p>
    <w:p w14:paraId="1617C6BA" w14:textId="0A0F5962" w:rsidR="00CC0324" w:rsidRDefault="00CC0324" w:rsidP="00CC0324">
      <w:r>
        <w:t>pxc_fault_days = 30</w:t>
      </w:r>
      <w:r w:rsidR="00AA1D8E">
        <w:t xml:space="preserve"> # this value is used in some </w:t>
      </w:r>
      <w:r w:rsidR="00EA3488">
        <w:t>areas</w:t>
      </w:r>
      <w:r w:rsidR="00AA1D8E">
        <w:t xml:space="preserve"> where x number of days is to be retrieved</w:t>
      </w:r>
    </w:p>
    <w:p w14:paraId="09E4B875" w14:textId="23228BA8" w:rsidR="00EA3488" w:rsidRDefault="00EA3488" w:rsidP="00CC0324">
      <w:r>
        <w:t>Default is 30</w:t>
      </w:r>
    </w:p>
    <w:p w14:paraId="292F7C41" w14:textId="7F5469D8" w:rsidR="00CC0324" w:rsidRDefault="00CC0324" w:rsidP="00CC0324">
      <w:r>
        <w:t>max_items = 50</w:t>
      </w:r>
      <w:r w:rsidR="00AA1D8E">
        <w:t xml:space="preserve"> # this value is for max item retrieved </w:t>
      </w:r>
      <w:r w:rsidR="00EA3488">
        <w:t>when pagination is required</w:t>
      </w:r>
      <w:r w:rsidR="00AA1D8E">
        <w:t xml:space="preserve"> </w:t>
      </w:r>
    </w:p>
    <w:p w14:paraId="646D7E0D" w14:textId="127C491B" w:rsidR="00EA3488" w:rsidRDefault="00EA3488" w:rsidP="00CC0324">
      <w:r>
        <w:t xml:space="preserve">default and max </w:t>
      </w:r>
      <w:r w:rsidR="00A23CEE">
        <w:t>are</w:t>
      </w:r>
      <w:r>
        <w:t xml:space="preserve"> 50</w:t>
      </w:r>
    </w:p>
    <w:p w14:paraId="5B902F37" w14:textId="4E9B3047" w:rsidR="00AA1D8E" w:rsidRDefault="00CC0324" w:rsidP="00CC0324">
      <w:r>
        <w:t>debug_level = 0</w:t>
      </w:r>
      <w:r w:rsidR="00AA1D8E">
        <w:t xml:space="preserve"> # </w:t>
      </w:r>
      <w:r w:rsidR="00EA3488">
        <w:t>this value is for the debug level to get more info when Data Miner is failing</w:t>
      </w:r>
    </w:p>
    <w:p w14:paraId="3297F86C" w14:textId="54EC3D9E" w:rsidR="00EA3488" w:rsidRDefault="00EA3488" w:rsidP="00CC0324">
      <w:r>
        <w:t>default is 0 for errors only</w:t>
      </w:r>
      <w:r w:rsidR="00A8087D">
        <w:t>, 1 for errors and light info and 2 for errors a detailed info</w:t>
      </w:r>
    </w:p>
    <w:p w14:paraId="30C0424B" w14:textId="0B221EE7" w:rsidR="00CC0324" w:rsidRDefault="00CC0324" w:rsidP="00CC0324">
      <w:bookmarkStart w:id="21" w:name="_Hlk112317068"/>
      <w:r>
        <w:t>log_to_file = false</w:t>
      </w:r>
      <w:r w:rsidR="00AA1D8E">
        <w:t xml:space="preserve"> </w:t>
      </w:r>
      <w:bookmarkEnd w:id="21"/>
      <w:r w:rsidR="00AA1D8E">
        <w:t>#</w:t>
      </w:r>
      <w:r w:rsidR="00EA3488">
        <w:t xml:space="preserve"> this value is for having Data Miner send all messaging to a file</w:t>
      </w:r>
    </w:p>
    <w:p w14:paraId="37084B53" w14:textId="69D1DEF9" w:rsidR="00EA3488" w:rsidRDefault="00A8087D" w:rsidP="00CC0324">
      <w:r>
        <w:t>False is the send messages to the screen and is default, true will log output to a PXCloud.log file</w:t>
      </w:r>
    </w:p>
    <w:p w14:paraId="5ABC13DB" w14:textId="543E8CF6" w:rsidR="00CC0324" w:rsidRDefault="00CC0324" w:rsidP="00CC0324">
      <w:r>
        <w:t>testloop = 1</w:t>
      </w:r>
      <w:r w:rsidR="00AA1D8E">
        <w:t xml:space="preserve"> #</w:t>
      </w:r>
      <w:r w:rsidR="00EA3488">
        <w:t xml:space="preserve"> this value is for testing</w:t>
      </w:r>
    </w:p>
    <w:p w14:paraId="7EB2A316" w14:textId="27C279DB" w:rsidR="00EA3488" w:rsidRDefault="00A8087D" w:rsidP="00CC0324">
      <w:r>
        <w:t>this is for testing Data Miner</w:t>
      </w:r>
    </w:p>
    <w:p w14:paraId="474277C7" w14:textId="4FFF2A0F" w:rsidR="005C6D45" w:rsidRDefault="00CC0324" w:rsidP="00EA3488">
      <w:r>
        <w:t>outputformat = 1</w:t>
      </w:r>
      <w:r w:rsidR="00AA1D8E">
        <w:t xml:space="preserve"> #</w:t>
      </w:r>
      <w:r w:rsidR="00EA3488">
        <w:t xml:space="preserve"> this value is ta have Data Miner save the data in a specific </w:t>
      </w:r>
      <w:r w:rsidR="00A8087D">
        <w:t>format.</w:t>
      </w:r>
    </w:p>
    <w:p w14:paraId="5692F375" w14:textId="430D2CAA" w:rsidR="00EA3488" w:rsidRDefault="00A8087D" w:rsidP="00EA3488">
      <w:r>
        <w:t>1 is for b</w:t>
      </w:r>
      <w:r w:rsidRPr="00A8087D">
        <w:t xml:space="preserve">oth JSON </w:t>
      </w:r>
      <w:r>
        <w:t>and</w:t>
      </w:r>
      <w:r w:rsidRPr="00A8087D">
        <w:t xml:space="preserve"> CSV</w:t>
      </w:r>
      <w:r>
        <w:t xml:space="preserve"> files, </w:t>
      </w:r>
      <w:r w:rsidRPr="00A8087D">
        <w:t>2</w:t>
      </w:r>
      <w:r>
        <w:t xml:space="preserve"> is for </w:t>
      </w:r>
      <w:r w:rsidRPr="00A8087D">
        <w:t>JSON</w:t>
      </w:r>
      <w:r>
        <w:t xml:space="preserve"> only and </w:t>
      </w:r>
      <w:r w:rsidRPr="00A8087D">
        <w:t>3</w:t>
      </w:r>
      <w:r>
        <w:t xml:space="preserve"> is for </w:t>
      </w:r>
      <w:r w:rsidRPr="00A8087D">
        <w:t>CSV</w:t>
      </w:r>
      <w:r>
        <w:t xml:space="preserve"> only.</w:t>
      </w:r>
    </w:p>
    <w:p w14:paraId="2E1B15C1" w14:textId="5704C95E" w:rsidR="005C6D45" w:rsidRPr="005034BF" w:rsidRDefault="000C164E">
      <w:pPr>
        <w:pStyle w:val="Heading1"/>
        <w:rPr>
          <w:b/>
          <w:bCs/>
        </w:rPr>
      </w:pPr>
      <w:bookmarkStart w:id="22" w:name="_Toc522551960"/>
      <w:bookmarkStart w:id="23" w:name="_Toc112331470"/>
      <w:bookmarkStart w:id="24" w:name="_Hlk112324597"/>
      <w:r w:rsidRPr="005034BF">
        <w:rPr>
          <w:b/>
          <w:bCs/>
        </w:rPr>
        <w:lastRenderedPageBreak/>
        <w:t>Partner Business Insight R</w:t>
      </w:r>
      <w:r w:rsidR="002F25A8" w:rsidRPr="005034BF">
        <w:rPr>
          <w:b/>
          <w:bCs/>
        </w:rPr>
        <w:t>e</w:t>
      </w:r>
      <w:r w:rsidR="00064669" w:rsidRPr="005034BF">
        <w:rPr>
          <w:b/>
          <w:bCs/>
        </w:rPr>
        <w:t>ports</w:t>
      </w:r>
      <w:bookmarkEnd w:id="22"/>
      <w:bookmarkEnd w:id="23"/>
    </w:p>
    <w:bookmarkEnd w:id="24"/>
    <w:p w14:paraId="74A27D98" w14:textId="3F061EAF" w:rsidR="00A23CEE" w:rsidRDefault="00A23CEE" w:rsidP="00FC2047">
      <w:pPr>
        <w:pStyle w:val="ListParagraph"/>
        <w:numPr>
          <w:ilvl w:val="0"/>
          <w:numId w:val="15"/>
        </w:numPr>
      </w:pPr>
      <w:r w:rsidRPr="00A23CEE">
        <w:t>Customers</w:t>
      </w:r>
    </w:p>
    <w:p w14:paraId="68D40387" w14:textId="2A8D44F3" w:rsidR="005F4C24" w:rsidRDefault="005F4C24" w:rsidP="005F4C24">
      <w:pPr>
        <w:pStyle w:val="ListParagraph"/>
      </w:pPr>
      <w:r w:rsidRPr="005F4C24">
        <w:t xml:space="preserve">The </w:t>
      </w:r>
      <w:r w:rsidR="003E5B8A">
        <w:t>Customers Report will</w:t>
      </w:r>
      <w:r w:rsidRPr="005F4C24">
        <w:t xml:space="preserve"> provide the list of all the customers</w:t>
      </w:r>
    </w:p>
    <w:p w14:paraId="0BF57563" w14:textId="77777777" w:rsidR="00045610" w:rsidRDefault="00F0385A" w:rsidP="00FC2047">
      <w:pPr>
        <w:pStyle w:val="ListParagraph"/>
        <w:numPr>
          <w:ilvl w:val="1"/>
          <w:numId w:val="15"/>
        </w:numPr>
      </w:pPr>
      <w:r>
        <w:t xml:space="preserve">CSV Naming Convention: </w:t>
      </w:r>
    </w:p>
    <w:p w14:paraId="7C878C76" w14:textId="5C74E802" w:rsidR="00F0385A" w:rsidRDefault="00F0385A" w:rsidP="00FC2047">
      <w:pPr>
        <w:pStyle w:val="ListParagraph"/>
        <w:numPr>
          <w:ilvl w:val="2"/>
          <w:numId w:val="15"/>
        </w:numPr>
      </w:pPr>
      <w:r>
        <w:t>Customer.csv</w:t>
      </w:r>
    </w:p>
    <w:p w14:paraId="72600DC5" w14:textId="77777777" w:rsidR="00045610" w:rsidRDefault="00F0385A" w:rsidP="00FC2047">
      <w:pPr>
        <w:pStyle w:val="ListParagraph"/>
        <w:numPr>
          <w:ilvl w:val="1"/>
          <w:numId w:val="15"/>
        </w:numPr>
      </w:pPr>
      <w:r>
        <w:t xml:space="preserve">JSON Naming Convention: </w:t>
      </w:r>
    </w:p>
    <w:p w14:paraId="0182D2D6" w14:textId="62A51694" w:rsidR="00F0385A" w:rsidRPr="00A23CEE" w:rsidRDefault="00F0385A" w:rsidP="00FC2047">
      <w:pPr>
        <w:pStyle w:val="ListParagraph"/>
        <w:numPr>
          <w:ilvl w:val="2"/>
          <w:numId w:val="15"/>
        </w:numPr>
      </w:pPr>
      <w:r>
        <w:t>Customer.json</w:t>
      </w:r>
    </w:p>
    <w:p w14:paraId="18B924BC" w14:textId="240966D2" w:rsidR="00A23CEE" w:rsidRDefault="00A23CEE" w:rsidP="00FC2047">
      <w:pPr>
        <w:pStyle w:val="ListParagraph"/>
        <w:numPr>
          <w:ilvl w:val="0"/>
          <w:numId w:val="15"/>
        </w:numPr>
      </w:pPr>
      <w:r w:rsidRPr="00A23CEE">
        <w:t>Contracts</w:t>
      </w:r>
    </w:p>
    <w:p w14:paraId="17BA57D0" w14:textId="39B50ED3" w:rsidR="005F4C24" w:rsidRDefault="005F4C24" w:rsidP="005F4C24">
      <w:pPr>
        <w:pStyle w:val="ListParagraph"/>
      </w:pPr>
      <w:bookmarkStart w:id="25" w:name="_Hlk112328217"/>
      <w:r w:rsidRPr="005F4C24">
        <w:t>Th</w:t>
      </w:r>
      <w:r w:rsidR="003E5B8A">
        <w:t>e Contracts Report</w:t>
      </w:r>
      <w:r w:rsidRPr="005F4C24">
        <w:t xml:space="preserve"> will </w:t>
      </w:r>
      <w:r w:rsidR="003E5B8A">
        <w:t xml:space="preserve">provide a </w:t>
      </w:r>
      <w:bookmarkEnd w:id="25"/>
      <w:r w:rsidRPr="005F4C24">
        <w:t>list of partner contracts transacted with Cisco.</w:t>
      </w:r>
    </w:p>
    <w:p w14:paraId="30FC78BB" w14:textId="77777777" w:rsidR="00045610" w:rsidRDefault="00F0385A" w:rsidP="00FC2047">
      <w:pPr>
        <w:pStyle w:val="ListParagraph"/>
        <w:numPr>
          <w:ilvl w:val="1"/>
          <w:numId w:val="15"/>
        </w:numPr>
      </w:pPr>
      <w:r>
        <w:t xml:space="preserve">CSV Naming Convention: </w:t>
      </w:r>
    </w:p>
    <w:p w14:paraId="42FB03D3" w14:textId="69FD2EE2" w:rsidR="00F0385A" w:rsidRDefault="00F0385A" w:rsidP="00FC2047">
      <w:pPr>
        <w:pStyle w:val="ListParagraph"/>
        <w:numPr>
          <w:ilvl w:val="2"/>
          <w:numId w:val="15"/>
        </w:numPr>
      </w:pPr>
      <w:r>
        <w:t>Contract.csv</w:t>
      </w:r>
    </w:p>
    <w:p w14:paraId="6C9C5C59" w14:textId="77777777" w:rsidR="00045610" w:rsidRDefault="00F0385A" w:rsidP="00FC2047">
      <w:pPr>
        <w:pStyle w:val="ListParagraph"/>
        <w:numPr>
          <w:ilvl w:val="1"/>
          <w:numId w:val="15"/>
        </w:numPr>
      </w:pPr>
      <w:r>
        <w:t xml:space="preserve">JSON Naming Convention: </w:t>
      </w:r>
    </w:p>
    <w:p w14:paraId="153EDC88" w14:textId="60B07599" w:rsidR="00F0385A" w:rsidRPr="00A23CEE" w:rsidRDefault="00F0385A" w:rsidP="00FC2047">
      <w:pPr>
        <w:pStyle w:val="ListParagraph"/>
        <w:numPr>
          <w:ilvl w:val="2"/>
          <w:numId w:val="15"/>
        </w:numPr>
      </w:pPr>
      <w:r>
        <w:t>Contract.json</w:t>
      </w:r>
    </w:p>
    <w:p w14:paraId="11C30529" w14:textId="301948CA" w:rsidR="00A23CEE" w:rsidRDefault="00A23CEE" w:rsidP="00FC2047">
      <w:pPr>
        <w:pStyle w:val="ListParagraph"/>
        <w:numPr>
          <w:ilvl w:val="0"/>
          <w:numId w:val="15"/>
        </w:numPr>
      </w:pPr>
      <w:r w:rsidRPr="00A23CEE">
        <w:t>Contract Details</w:t>
      </w:r>
    </w:p>
    <w:p w14:paraId="550A4AD1" w14:textId="458ACE4C" w:rsidR="005F4C24" w:rsidRDefault="003E5B8A" w:rsidP="005F4C24">
      <w:pPr>
        <w:pStyle w:val="ListParagraph"/>
      </w:pPr>
      <w:r w:rsidRPr="003E5B8A">
        <w:t xml:space="preserve">The Contracts </w:t>
      </w:r>
      <w:r>
        <w:t xml:space="preserve">Details </w:t>
      </w:r>
      <w:r w:rsidRPr="003E5B8A">
        <w:t xml:space="preserve">Report will provide a </w:t>
      </w:r>
      <w:r w:rsidR="005F4C24" w:rsidRPr="005F4C24">
        <w:t>list of partner contract line items transacted with Cisco.</w:t>
      </w:r>
    </w:p>
    <w:p w14:paraId="37BF2C97" w14:textId="77777777" w:rsidR="00045610" w:rsidRDefault="00F0385A" w:rsidP="00FC2047">
      <w:pPr>
        <w:pStyle w:val="ListParagraph"/>
        <w:numPr>
          <w:ilvl w:val="1"/>
          <w:numId w:val="15"/>
        </w:numPr>
      </w:pPr>
      <w:r>
        <w:t xml:space="preserve">CSV Naming Convention: </w:t>
      </w:r>
    </w:p>
    <w:p w14:paraId="10EEFA85" w14:textId="458FC681" w:rsidR="00F0385A" w:rsidRDefault="00F0385A" w:rsidP="00FC2047">
      <w:pPr>
        <w:pStyle w:val="ListParagraph"/>
        <w:numPr>
          <w:ilvl w:val="2"/>
          <w:numId w:val="15"/>
        </w:numPr>
      </w:pPr>
      <w:r>
        <w:t>Contract_Details.csv</w:t>
      </w:r>
    </w:p>
    <w:p w14:paraId="4A209EA7" w14:textId="77777777" w:rsidR="00045610" w:rsidRDefault="00F0385A" w:rsidP="00FC2047">
      <w:pPr>
        <w:pStyle w:val="ListParagraph"/>
        <w:numPr>
          <w:ilvl w:val="1"/>
          <w:numId w:val="15"/>
        </w:numPr>
      </w:pPr>
      <w:r>
        <w:t xml:space="preserve">JSON Naming Convention: </w:t>
      </w:r>
    </w:p>
    <w:p w14:paraId="1C8E7635" w14:textId="524E1179" w:rsidR="00F0385A" w:rsidRPr="00A23CEE" w:rsidRDefault="00F0385A" w:rsidP="00FC2047">
      <w:pPr>
        <w:pStyle w:val="ListParagraph"/>
        <w:numPr>
          <w:ilvl w:val="2"/>
          <w:numId w:val="15"/>
        </w:numPr>
      </w:pPr>
      <w:r>
        <w:t>{Customer Name}</w:t>
      </w:r>
      <w:r w:rsidR="003E5B8A">
        <w:t>_</w:t>
      </w:r>
      <w:r>
        <w:t>Contract_Details_{ContractNumber}_Page_{page}_of_{total}.json</w:t>
      </w:r>
    </w:p>
    <w:p w14:paraId="01A9A69A" w14:textId="2FD1315D" w:rsidR="00A23CEE" w:rsidRDefault="00A23CEE" w:rsidP="00FC2047">
      <w:pPr>
        <w:pStyle w:val="ListParagraph"/>
        <w:numPr>
          <w:ilvl w:val="0"/>
          <w:numId w:val="15"/>
        </w:numPr>
      </w:pPr>
      <w:r w:rsidRPr="00A23CEE">
        <w:t>Partner Offers</w:t>
      </w:r>
    </w:p>
    <w:p w14:paraId="075F835F" w14:textId="4FE0B339" w:rsidR="005F4C24" w:rsidRDefault="00040FE6" w:rsidP="005F4C24">
      <w:pPr>
        <w:pStyle w:val="ListParagraph"/>
      </w:pPr>
      <w:r w:rsidRPr="00040FE6">
        <w:t>This API will fetch all the offers created by the Partners.</w:t>
      </w:r>
    </w:p>
    <w:p w14:paraId="73AEAB05" w14:textId="77777777" w:rsidR="00045610" w:rsidRDefault="002B26A8" w:rsidP="00FC2047">
      <w:pPr>
        <w:pStyle w:val="ListParagraph"/>
        <w:numPr>
          <w:ilvl w:val="1"/>
          <w:numId w:val="15"/>
        </w:numPr>
      </w:pPr>
      <w:r>
        <w:t xml:space="preserve">CSV Naming Convention: </w:t>
      </w:r>
    </w:p>
    <w:p w14:paraId="12EA7251" w14:textId="3C1E5BA5" w:rsidR="002B26A8" w:rsidRDefault="002B26A8" w:rsidP="00FC2047">
      <w:pPr>
        <w:pStyle w:val="ListParagraph"/>
        <w:numPr>
          <w:ilvl w:val="2"/>
          <w:numId w:val="15"/>
        </w:numPr>
      </w:pPr>
      <w:r>
        <w:t>Partner_Offers.csv</w:t>
      </w:r>
    </w:p>
    <w:p w14:paraId="559983E1" w14:textId="77777777" w:rsidR="00045610" w:rsidRDefault="002B26A8" w:rsidP="00FC2047">
      <w:pPr>
        <w:pStyle w:val="ListParagraph"/>
        <w:numPr>
          <w:ilvl w:val="1"/>
          <w:numId w:val="15"/>
        </w:numPr>
      </w:pPr>
      <w:r>
        <w:t xml:space="preserve">JSON Naming Convention: </w:t>
      </w:r>
    </w:p>
    <w:p w14:paraId="24EE0ACC" w14:textId="0EE3D61B" w:rsidR="002B26A8" w:rsidRPr="00A23CEE" w:rsidRDefault="002B26A8" w:rsidP="00FC2047">
      <w:pPr>
        <w:pStyle w:val="ListParagraph"/>
        <w:numPr>
          <w:ilvl w:val="2"/>
          <w:numId w:val="15"/>
        </w:numPr>
      </w:pPr>
      <w:r>
        <w:t>Partner_Offers.json</w:t>
      </w:r>
    </w:p>
    <w:p w14:paraId="646917F7" w14:textId="7A487A14" w:rsidR="00A23CEE" w:rsidRDefault="00A23CEE" w:rsidP="00FC2047">
      <w:pPr>
        <w:pStyle w:val="ListParagraph"/>
        <w:numPr>
          <w:ilvl w:val="0"/>
          <w:numId w:val="15"/>
        </w:numPr>
      </w:pPr>
      <w:r w:rsidRPr="00A23CEE">
        <w:t>Partner Offer Sessions</w:t>
      </w:r>
    </w:p>
    <w:p w14:paraId="49805271" w14:textId="7DF7F45A" w:rsidR="00040FE6" w:rsidRDefault="00040FE6" w:rsidP="00040FE6">
      <w:pPr>
        <w:pStyle w:val="ListParagraph"/>
      </w:pPr>
      <w:r w:rsidRPr="00040FE6">
        <w:t>This API will fetch all the active and inactive sessions of all the Offers created by the Partners.</w:t>
      </w:r>
    </w:p>
    <w:p w14:paraId="2B823692" w14:textId="77777777" w:rsidR="00045610" w:rsidRDefault="002B26A8" w:rsidP="00FC2047">
      <w:pPr>
        <w:pStyle w:val="ListParagraph"/>
        <w:numPr>
          <w:ilvl w:val="1"/>
          <w:numId w:val="15"/>
        </w:numPr>
      </w:pPr>
      <w:r>
        <w:t xml:space="preserve">CSV Naming Convention: </w:t>
      </w:r>
    </w:p>
    <w:p w14:paraId="0B77FCEA" w14:textId="7D651FCF" w:rsidR="002B26A8" w:rsidRDefault="002B26A8" w:rsidP="00FC2047">
      <w:pPr>
        <w:pStyle w:val="ListParagraph"/>
        <w:numPr>
          <w:ilvl w:val="2"/>
          <w:numId w:val="15"/>
        </w:numPr>
      </w:pPr>
      <w:r>
        <w:t>Partner_Offer_Sessions.csv</w:t>
      </w:r>
    </w:p>
    <w:p w14:paraId="30F8DEA4" w14:textId="77777777" w:rsidR="00045610" w:rsidRDefault="002B26A8" w:rsidP="00FC2047">
      <w:pPr>
        <w:pStyle w:val="ListParagraph"/>
        <w:numPr>
          <w:ilvl w:val="1"/>
          <w:numId w:val="15"/>
        </w:numPr>
      </w:pPr>
      <w:r>
        <w:t xml:space="preserve">JSON Naming Convention: </w:t>
      </w:r>
    </w:p>
    <w:p w14:paraId="2FCA6A74" w14:textId="3D7447F2" w:rsidR="002B26A8" w:rsidRPr="00A23CEE" w:rsidRDefault="002B26A8" w:rsidP="00FC2047">
      <w:pPr>
        <w:pStyle w:val="ListParagraph"/>
        <w:numPr>
          <w:ilvl w:val="2"/>
          <w:numId w:val="15"/>
        </w:numPr>
      </w:pPr>
      <w:r>
        <w:t>Partner_Offer_Sessions.json</w:t>
      </w:r>
    </w:p>
    <w:p w14:paraId="7E15366A" w14:textId="2C661822" w:rsidR="00A23CEE" w:rsidRDefault="00A23CEE" w:rsidP="00FC2047">
      <w:pPr>
        <w:pStyle w:val="ListParagraph"/>
        <w:numPr>
          <w:ilvl w:val="0"/>
          <w:numId w:val="15"/>
        </w:numPr>
      </w:pPr>
      <w:r w:rsidRPr="00A23CEE">
        <w:t>Success Tracks</w:t>
      </w:r>
    </w:p>
    <w:p w14:paraId="63B89881" w14:textId="6B740B2E" w:rsidR="00040FE6" w:rsidRDefault="00040FE6" w:rsidP="00040FE6">
      <w:pPr>
        <w:pStyle w:val="ListParagraph"/>
      </w:pPr>
      <w:r w:rsidRPr="00040FE6">
        <w:t>This API will get customer success tracks which will provide the use case details.</w:t>
      </w:r>
    </w:p>
    <w:p w14:paraId="01923E3F" w14:textId="77777777" w:rsidR="00045610" w:rsidRDefault="002B26A8" w:rsidP="00FC2047">
      <w:pPr>
        <w:pStyle w:val="ListParagraph"/>
        <w:numPr>
          <w:ilvl w:val="1"/>
          <w:numId w:val="15"/>
        </w:numPr>
      </w:pPr>
      <w:r>
        <w:t xml:space="preserve">CSV Naming Convention: </w:t>
      </w:r>
    </w:p>
    <w:p w14:paraId="00892957" w14:textId="04F9E351" w:rsidR="002B26A8" w:rsidRDefault="002B26A8" w:rsidP="00FC2047">
      <w:pPr>
        <w:pStyle w:val="ListParagraph"/>
        <w:numPr>
          <w:ilvl w:val="2"/>
          <w:numId w:val="15"/>
        </w:numPr>
      </w:pPr>
      <w:r>
        <w:t>SuccessTracks.csv</w:t>
      </w:r>
    </w:p>
    <w:p w14:paraId="3013CF19" w14:textId="77777777" w:rsidR="00045610" w:rsidRDefault="002B26A8" w:rsidP="00FC2047">
      <w:pPr>
        <w:pStyle w:val="ListParagraph"/>
        <w:numPr>
          <w:ilvl w:val="1"/>
          <w:numId w:val="15"/>
        </w:numPr>
      </w:pPr>
      <w:r>
        <w:t xml:space="preserve">JSON Naming Convention: </w:t>
      </w:r>
    </w:p>
    <w:p w14:paraId="149DF373" w14:textId="626AA39E" w:rsidR="002B26A8" w:rsidRDefault="002B26A8" w:rsidP="00FC2047">
      <w:pPr>
        <w:pStyle w:val="ListParagraph"/>
        <w:numPr>
          <w:ilvl w:val="2"/>
          <w:numId w:val="15"/>
        </w:numPr>
      </w:pPr>
      <w:r>
        <w:t>SuccessTracks.json</w:t>
      </w:r>
    </w:p>
    <w:p w14:paraId="7EFC831E" w14:textId="77777777" w:rsidR="006D4944" w:rsidRDefault="006D4944" w:rsidP="004C5A6C"/>
    <w:p w14:paraId="58E8CAB5" w14:textId="3AFAA820" w:rsidR="006D4944" w:rsidRPr="006D4944" w:rsidRDefault="006D4944" w:rsidP="006D4944">
      <w:pPr>
        <w:keepNext/>
        <w:keepLines/>
        <w:pBdr>
          <w:bottom w:val="single" w:sz="18" w:space="1" w:color="2B579A" w:themeColor="accent5"/>
        </w:pBdr>
        <w:spacing w:before="360" w:after="240" w:line="240" w:lineRule="auto"/>
        <w:contextualSpacing/>
        <w:outlineLvl w:val="0"/>
        <w:rPr>
          <w:rFonts w:asciiTheme="majorHAnsi" w:eastAsiaTheme="majorEastAsia" w:hAnsiTheme="majorHAnsi" w:cstheme="majorBidi"/>
          <w:b/>
          <w:bCs/>
          <w:color w:val="3B3838" w:themeColor="background2" w:themeShade="40"/>
          <w:kern w:val="28"/>
          <w:sz w:val="52"/>
          <w:szCs w:val="52"/>
          <w14:ligatures w14:val="standard"/>
          <w14:numForm w14:val="oldStyle"/>
        </w:rPr>
      </w:pPr>
      <w:bookmarkStart w:id="26" w:name="_Toc112331471"/>
      <w:r w:rsidRPr="005034BF">
        <w:rPr>
          <w:rFonts w:asciiTheme="majorHAnsi" w:eastAsiaTheme="majorEastAsia" w:hAnsiTheme="majorHAnsi" w:cstheme="majorBidi"/>
          <w:b/>
          <w:bCs/>
          <w:color w:val="3B3838" w:themeColor="background2" w:themeShade="40"/>
          <w:kern w:val="28"/>
          <w:sz w:val="52"/>
          <w:szCs w:val="52"/>
          <w14:ligatures w14:val="standard"/>
          <w14:numForm w14:val="oldStyle"/>
        </w:rPr>
        <w:lastRenderedPageBreak/>
        <w:t>Customer Data Report</w:t>
      </w:r>
      <w:r w:rsidR="000C164E" w:rsidRPr="005034BF">
        <w:rPr>
          <w:rFonts w:asciiTheme="majorHAnsi" w:eastAsiaTheme="majorEastAsia" w:hAnsiTheme="majorHAnsi" w:cstheme="majorBidi"/>
          <w:b/>
          <w:bCs/>
          <w:color w:val="3B3838" w:themeColor="background2" w:themeShade="40"/>
          <w:kern w:val="28"/>
          <w:sz w:val="52"/>
          <w:szCs w:val="52"/>
          <w14:ligatures w14:val="standard"/>
          <w14:numForm w14:val="oldStyle"/>
        </w:rPr>
        <w:t>s</w:t>
      </w:r>
      <w:bookmarkEnd w:id="26"/>
    </w:p>
    <w:p w14:paraId="0ABD1935" w14:textId="5DDDC258" w:rsidR="002B26A8" w:rsidRDefault="00A23CEE" w:rsidP="00FC2047">
      <w:pPr>
        <w:pStyle w:val="ListParagraph"/>
        <w:numPr>
          <w:ilvl w:val="0"/>
          <w:numId w:val="16"/>
        </w:numPr>
      </w:pPr>
      <w:r w:rsidRPr="00A23CEE">
        <w:t>Assets</w:t>
      </w:r>
    </w:p>
    <w:p w14:paraId="1F7593B2" w14:textId="2A624175" w:rsidR="00040FE6" w:rsidRDefault="00040FE6" w:rsidP="00040FE6">
      <w:pPr>
        <w:pStyle w:val="ListParagraph"/>
      </w:pPr>
      <w:r>
        <w:t xml:space="preserve">The </w:t>
      </w:r>
      <w:r w:rsidRPr="00040FE6">
        <w:t>Assets report gives the list of all assets (products like network element</w:t>
      </w:r>
      <w:r>
        <w:t>s</w:t>
      </w:r>
      <w:r w:rsidRPr="00040FE6">
        <w:t xml:space="preserve"> and other devices) owned by customer.</w:t>
      </w:r>
    </w:p>
    <w:p w14:paraId="65C6B6A4" w14:textId="77777777" w:rsidR="004C5A6C" w:rsidRDefault="007544A1" w:rsidP="00FC2047">
      <w:pPr>
        <w:pStyle w:val="ListParagraph"/>
        <w:numPr>
          <w:ilvl w:val="1"/>
          <w:numId w:val="16"/>
        </w:numPr>
      </w:pPr>
      <w:r>
        <w:t xml:space="preserve">CSV Naming Convention: </w:t>
      </w:r>
    </w:p>
    <w:p w14:paraId="702C4A28" w14:textId="435D1A4C" w:rsidR="007544A1" w:rsidRDefault="007544A1" w:rsidP="00FC2047">
      <w:pPr>
        <w:pStyle w:val="ListParagraph"/>
        <w:numPr>
          <w:ilvl w:val="2"/>
          <w:numId w:val="16"/>
        </w:numPr>
      </w:pPr>
      <w:r>
        <w:t>Assets.csv</w:t>
      </w:r>
    </w:p>
    <w:p w14:paraId="6E90EAAB" w14:textId="77777777" w:rsidR="004C5A6C" w:rsidRDefault="007544A1" w:rsidP="00FC2047">
      <w:pPr>
        <w:pStyle w:val="ListParagraph"/>
        <w:numPr>
          <w:ilvl w:val="1"/>
          <w:numId w:val="16"/>
        </w:numPr>
      </w:pPr>
      <w:r>
        <w:t xml:space="preserve">JSON Naming Convention: </w:t>
      </w:r>
    </w:p>
    <w:p w14:paraId="6377EF4C" w14:textId="68CDF77F" w:rsidR="004C5A6C" w:rsidRDefault="007544A1" w:rsidP="00FC2047">
      <w:pPr>
        <w:pStyle w:val="ListParagraph"/>
        <w:numPr>
          <w:ilvl w:val="2"/>
          <w:numId w:val="16"/>
        </w:numPr>
      </w:pPr>
      <w:r>
        <w:t>{Customer ID}_Assets_{UniqueReportID}.json</w:t>
      </w:r>
    </w:p>
    <w:p w14:paraId="0FFBCBB5" w14:textId="04EE2E97" w:rsidR="00A23CEE" w:rsidRDefault="00A23CEE" w:rsidP="00FC2047">
      <w:pPr>
        <w:pStyle w:val="ListParagraph"/>
        <w:numPr>
          <w:ilvl w:val="0"/>
          <w:numId w:val="16"/>
        </w:numPr>
      </w:pPr>
      <w:r w:rsidRPr="00A23CEE">
        <w:t>Hardware</w:t>
      </w:r>
    </w:p>
    <w:p w14:paraId="407DFFD8" w14:textId="0BA0929B" w:rsidR="00040FE6" w:rsidRDefault="00040FE6" w:rsidP="00040FE6">
      <w:pPr>
        <w:pStyle w:val="ListParagraph"/>
      </w:pPr>
      <w:r>
        <w:t>T</w:t>
      </w:r>
      <w:r w:rsidRPr="00040FE6">
        <w:t>he Hardware report will provide hardware inventory details for a specific device and customer.</w:t>
      </w:r>
    </w:p>
    <w:p w14:paraId="14519403" w14:textId="77777777" w:rsidR="004C5A6C" w:rsidRDefault="007544A1" w:rsidP="00FC2047">
      <w:pPr>
        <w:pStyle w:val="ListParagraph"/>
        <w:numPr>
          <w:ilvl w:val="1"/>
          <w:numId w:val="16"/>
        </w:numPr>
      </w:pPr>
      <w:r>
        <w:t xml:space="preserve">CSV Naming Convention: </w:t>
      </w:r>
    </w:p>
    <w:p w14:paraId="0A002B72" w14:textId="48879450" w:rsidR="007544A1" w:rsidRDefault="007544A1" w:rsidP="00FC2047">
      <w:pPr>
        <w:pStyle w:val="ListParagraph"/>
        <w:numPr>
          <w:ilvl w:val="2"/>
          <w:numId w:val="16"/>
        </w:numPr>
      </w:pPr>
      <w:r>
        <w:t>Hardware.csv</w:t>
      </w:r>
    </w:p>
    <w:p w14:paraId="0615A9B9" w14:textId="77777777" w:rsidR="004C5A6C" w:rsidRDefault="007544A1" w:rsidP="00FC2047">
      <w:pPr>
        <w:pStyle w:val="ListParagraph"/>
        <w:numPr>
          <w:ilvl w:val="1"/>
          <w:numId w:val="16"/>
        </w:numPr>
      </w:pPr>
      <w:r>
        <w:t xml:space="preserve">JSON Naming Convention: </w:t>
      </w:r>
    </w:p>
    <w:p w14:paraId="5C057062" w14:textId="0B242E6C" w:rsidR="007544A1" w:rsidRPr="00A23CEE" w:rsidRDefault="007544A1" w:rsidP="00FC2047">
      <w:pPr>
        <w:pStyle w:val="ListParagraph"/>
        <w:numPr>
          <w:ilvl w:val="2"/>
          <w:numId w:val="16"/>
        </w:numPr>
      </w:pPr>
      <w:r>
        <w:t>{Customer ID}_Hardware_{UniqueReportID}.json</w:t>
      </w:r>
    </w:p>
    <w:p w14:paraId="49C28664" w14:textId="1675FFA5" w:rsidR="00A23CEE" w:rsidRDefault="00A23CEE" w:rsidP="00FC2047">
      <w:pPr>
        <w:pStyle w:val="ListParagraph"/>
        <w:numPr>
          <w:ilvl w:val="0"/>
          <w:numId w:val="16"/>
        </w:numPr>
      </w:pPr>
      <w:r w:rsidRPr="00A23CEE">
        <w:t>Software</w:t>
      </w:r>
    </w:p>
    <w:p w14:paraId="47DD2420" w14:textId="402676CF" w:rsidR="00040FE6" w:rsidRDefault="00040FE6" w:rsidP="00040FE6">
      <w:pPr>
        <w:pStyle w:val="ListParagraph"/>
      </w:pPr>
      <w:r>
        <w:t xml:space="preserve">The </w:t>
      </w:r>
      <w:r w:rsidRPr="00040FE6">
        <w:t>Software report will provide details about the software installed on a device.</w:t>
      </w:r>
    </w:p>
    <w:p w14:paraId="54C1B6F4" w14:textId="77777777" w:rsidR="004C5A6C" w:rsidRDefault="007544A1" w:rsidP="00FC2047">
      <w:pPr>
        <w:pStyle w:val="ListParagraph"/>
        <w:numPr>
          <w:ilvl w:val="1"/>
          <w:numId w:val="16"/>
        </w:numPr>
      </w:pPr>
      <w:r>
        <w:t xml:space="preserve">CSV Naming Convention: </w:t>
      </w:r>
    </w:p>
    <w:p w14:paraId="0EC186F0" w14:textId="081CD270" w:rsidR="007544A1" w:rsidRDefault="007544A1" w:rsidP="00FC2047">
      <w:pPr>
        <w:pStyle w:val="ListParagraph"/>
        <w:numPr>
          <w:ilvl w:val="2"/>
          <w:numId w:val="16"/>
        </w:numPr>
      </w:pPr>
      <w:r>
        <w:t>Software.csv</w:t>
      </w:r>
    </w:p>
    <w:p w14:paraId="2AC62E0C" w14:textId="77777777" w:rsidR="004C5A6C" w:rsidRDefault="007544A1" w:rsidP="00FC2047">
      <w:pPr>
        <w:pStyle w:val="ListParagraph"/>
        <w:numPr>
          <w:ilvl w:val="1"/>
          <w:numId w:val="16"/>
        </w:numPr>
      </w:pPr>
      <w:r>
        <w:t xml:space="preserve">JSON Naming Convention: </w:t>
      </w:r>
    </w:p>
    <w:p w14:paraId="363671B8" w14:textId="2694852F" w:rsidR="007544A1" w:rsidRPr="00A23CEE" w:rsidRDefault="007544A1" w:rsidP="00FC2047">
      <w:pPr>
        <w:pStyle w:val="ListParagraph"/>
        <w:numPr>
          <w:ilvl w:val="2"/>
          <w:numId w:val="16"/>
        </w:numPr>
      </w:pPr>
      <w:r>
        <w:t>{Customer ID}_Software_{UniqueReportID}.json</w:t>
      </w:r>
    </w:p>
    <w:p w14:paraId="300C30C9" w14:textId="1EA8CA61" w:rsidR="00C61914" w:rsidRDefault="00C61914" w:rsidP="00FC2047">
      <w:pPr>
        <w:pStyle w:val="ListParagraph"/>
        <w:numPr>
          <w:ilvl w:val="0"/>
          <w:numId w:val="16"/>
        </w:numPr>
      </w:pPr>
      <w:r>
        <w:t>Purchased Licenses</w:t>
      </w:r>
    </w:p>
    <w:p w14:paraId="4C68A349" w14:textId="0ADEF1F3" w:rsidR="00040FE6" w:rsidRDefault="00040FE6" w:rsidP="00040FE6">
      <w:pPr>
        <w:pStyle w:val="ListParagraph"/>
      </w:pPr>
      <w:r w:rsidRPr="00040FE6">
        <w:t>Purchased Licenses report</w:t>
      </w:r>
      <w:r>
        <w:t xml:space="preserve"> will </w:t>
      </w:r>
      <w:r w:rsidRPr="00040FE6">
        <w:t>provide details of all the licenses</w:t>
      </w:r>
      <w:r>
        <w:t>.</w:t>
      </w:r>
    </w:p>
    <w:p w14:paraId="51F73514" w14:textId="77777777" w:rsidR="004C5A6C" w:rsidRDefault="00C61914" w:rsidP="00FC2047">
      <w:pPr>
        <w:pStyle w:val="ListParagraph"/>
        <w:numPr>
          <w:ilvl w:val="1"/>
          <w:numId w:val="16"/>
        </w:numPr>
      </w:pPr>
      <w:r>
        <w:t xml:space="preserve">CSV Naming Convention: </w:t>
      </w:r>
    </w:p>
    <w:p w14:paraId="5EB85F6B" w14:textId="0FE15143" w:rsidR="00C61914" w:rsidRDefault="00C61914" w:rsidP="00FC2047">
      <w:pPr>
        <w:pStyle w:val="ListParagraph"/>
        <w:numPr>
          <w:ilvl w:val="2"/>
          <w:numId w:val="16"/>
        </w:numPr>
      </w:pPr>
      <w:r>
        <w:t>Purchased_Licenses.csv</w:t>
      </w:r>
    </w:p>
    <w:p w14:paraId="361F22FE" w14:textId="77777777" w:rsidR="004C5A6C" w:rsidRDefault="00C61914" w:rsidP="00FC2047">
      <w:pPr>
        <w:pStyle w:val="ListParagraph"/>
        <w:numPr>
          <w:ilvl w:val="1"/>
          <w:numId w:val="16"/>
        </w:numPr>
      </w:pPr>
      <w:r>
        <w:t xml:space="preserve">JSON Naming Convention: </w:t>
      </w:r>
    </w:p>
    <w:p w14:paraId="623161E3" w14:textId="13BC33E2" w:rsidR="00C61914" w:rsidRDefault="00C61914" w:rsidP="00FC2047">
      <w:pPr>
        <w:pStyle w:val="ListParagraph"/>
        <w:numPr>
          <w:ilvl w:val="2"/>
          <w:numId w:val="16"/>
        </w:numPr>
      </w:pPr>
      <w:r>
        <w:t>{Customer ID}_Purchased_Licenses_{UniqueReportID}.json</w:t>
      </w:r>
    </w:p>
    <w:p w14:paraId="0B54467B" w14:textId="5C090E93" w:rsidR="00B643DB" w:rsidRDefault="00B643DB" w:rsidP="00FC2047">
      <w:pPr>
        <w:pStyle w:val="ListParagraph"/>
        <w:numPr>
          <w:ilvl w:val="0"/>
          <w:numId w:val="16"/>
        </w:numPr>
      </w:pPr>
      <w:r>
        <w:t>Licenses</w:t>
      </w:r>
    </w:p>
    <w:p w14:paraId="6281174F" w14:textId="4C8E51A5" w:rsidR="00040FE6" w:rsidRDefault="00040FE6" w:rsidP="00040FE6">
      <w:pPr>
        <w:pStyle w:val="ListParagraph"/>
      </w:pPr>
      <w:r>
        <w:t>The Licenses report will provide License details along with related asset information.</w:t>
      </w:r>
    </w:p>
    <w:p w14:paraId="640B9BE1" w14:textId="77777777" w:rsidR="004C5A6C" w:rsidRDefault="00B643DB" w:rsidP="00FC2047">
      <w:pPr>
        <w:pStyle w:val="ListParagraph"/>
        <w:numPr>
          <w:ilvl w:val="1"/>
          <w:numId w:val="16"/>
        </w:numPr>
      </w:pPr>
      <w:r>
        <w:t xml:space="preserve">CSV Naming Convention: </w:t>
      </w:r>
    </w:p>
    <w:p w14:paraId="071A456C" w14:textId="638E4576" w:rsidR="00B643DB" w:rsidRDefault="00B643DB" w:rsidP="00FC2047">
      <w:pPr>
        <w:pStyle w:val="ListParagraph"/>
        <w:numPr>
          <w:ilvl w:val="2"/>
          <w:numId w:val="16"/>
        </w:numPr>
      </w:pPr>
      <w:r>
        <w:t>Licenses.csv</w:t>
      </w:r>
    </w:p>
    <w:p w14:paraId="286FDBD1" w14:textId="77777777" w:rsidR="004C5A6C" w:rsidRDefault="00B643DB" w:rsidP="00FC2047">
      <w:pPr>
        <w:pStyle w:val="ListParagraph"/>
        <w:numPr>
          <w:ilvl w:val="1"/>
          <w:numId w:val="16"/>
        </w:numPr>
      </w:pPr>
      <w:r>
        <w:t xml:space="preserve">JSON Naming Convention: </w:t>
      </w:r>
    </w:p>
    <w:p w14:paraId="13171D0D" w14:textId="2C67E2AD" w:rsidR="00B643DB" w:rsidRDefault="00B643DB" w:rsidP="00FC2047">
      <w:pPr>
        <w:pStyle w:val="ListParagraph"/>
        <w:numPr>
          <w:ilvl w:val="2"/>
          <w:numId w:val="16"/>
        </w:numPr>
      </w:pPr>
      <w:r>
        <w:t>{Customer ID}_Licenses_{UniqueReportID}.json</w:t>
      </w:r>
    </w:p>
    <w:p w14:paraId="39AB0A97" w14:textId="25F4BAF1" w:rsidR="00B643DB" w:rsidRDefault="00B643DB" w:rsidP="00FC2047">
      <w:pPr>
        <w:pStyle w:val="ListParagraph"/>
        <w:numPr>
          <w:ilvl w:val="0"/>
          <w:numId w:val="16"/>
        </w:numPr>
      </w:pPr>
      <w:r>
        <w:t>Customer Lifecycle</w:t>
      </w:r>
    </w:p>
    <w:p w14:paraId="38B463DA" w14:textId="577BA27B" w:rsidR="00040FE6" w:rsidRDefault="00832C42" w:rsidP="00832C42">
      <w:pPr>
        <w:pStyle w:val="ListParagraph"/>
      </w:pPr>
      <w:r>
        <w:t xml:space="preserve">The Customer Lifecycle </w:t>
      </w:r>
      <w:r w:rsidR="00040FE6" w:rsidRPr="00040FE6">
        <w:t>will provide CX solution, Use case and Pitstop info.</w:t>
      </w:r>
    </w:p>
    <w:p w14:paraId="41FD042B" w14:textId="77777777" w:rsidR="004C5A6C" w:rsidRDefault="00B643DB" w:rsidP="00FC2047">
      <w:pPr>
        <w:pStyle w:val="ListParagraph"/>
        <w:numPr>
          <w:ilvl w:val="1"/>
          <w:numId w:val="16"/>
        </w:numPr>
      </w:pPr>
      <w:r>
        <w:t xml:space="preserve">CSV Naming Convention: </w:t>
      </w:r>
    </w:p>
    <w:p w14:paraId="71C21978" w14:textId="6650BA03" w:rsidR="00B643DB" w:rsidRDefault="00B643DB" w:rsidP="00FC2047">
      <w:pPr>
        <w:pStyle w:val="ListParagraph"/>
        <w:numPr>
          <w:ilvl w:val="2"/>
          <w:numId w:val="16"/>
        </w:numPr>
      </w:pPr>
      <w:r>
        <w:t>Lifecycle.csv</w:t>
      </w:r>
    </w:p>
    <w:p w14:paraId="663ADF66" w14:textId="77777777" w:rsidR="004C5A6C" w:rsidRDefault="00B643DB" w:rsidP="00FC2047">
      <w:pPr>
        <w:pStyle w:val="ListParagraph"/>
        <w:numPr>
          <w:ilvl w:val="1"/>
          <w:numId w:val="16"/>
        </w:numPr>
      </w:pPr>
      <w:r>
        <w:t xml:space="preserve">JSON Naming Convention: </w:t>
      </w:r>
    </w:p>
    <w:p w14:paraId="483E5105" w14:textId="3BF36A92" w:rsidR="00B643DB" w:rsidRDefault="00B643DB" w:rsidP="00FC2047">
      <w:pPr>
        <w:pStyle w:val="ListParagraph"/>
        <w:numPr>
          <w:ilvl w:val="2"/>
          <w:numId w:val="16"/>
        </w:numPr>
      </w:pPr>
      <w:r>
        <w:t>{Customer ID}_Lifecycle.json</w:t>
      </w:r>
    </w:p>
    <w:p w14:paraId="044C4101" w14:textId="7C666E4B" w:rsidR="00832C42" w:rsidRDefault="00832C42" w:rsidP="00832C42">
      <w:pPr>
        <w:pStyle w:val="ListParagraph"/>
        <w:ind w:left="2160"/>
      </w:pPr>
    </w:p>
    <w:p w14:paraId="00A23686" w14:textId="77777777" w:rsidR="00832C42" w:rsidRDefault="00832C42" w:rsidP="00832C42">
      <w:pPr>
        <w:pStyle w:val="ListParagraph"/>
        <w:ind w:left="2160"/>
      </w:pPr>
    </w:p>
    <w:p w14:paraId="1D7BAD39" w14:textId="3D151D47" w:rsidR="00B643DB" w:rsidRDefault="00B643DB" w:rsidP="00FC2047">
      <w:pPr>
        <w:pStyle w:val="ListParagraph"/>
        <w:numPr>
          <w:ilvl w:val="0"/>
          <w:numId w:val="16"/>
        </w:numPr>
      </w:pPr>
      <w:r w:rsidRPr="00B643DB">
        <w:lastRenderedPageBreak/>
        <w:t>Security Advisories</w:t>
      </w:r>
    </w:p>
    <w:p w14:paraId="6E110967" w14:textId="063517DE" w:rsidR="00832C42" w:rsidRDefault="00832C42" w:rsidP="00832C42">
      <w:pPr>
        <w:pStyle w:val="ListParagraph"/>
      </w:pPr>
      <w:r>
        <w:t xml:space="preserve">The </w:t>
      </w:r>
      <w:r w:rsidRPr="00B643DB">
        <w:t>Security Advisories</w:t>
      </w:r>
      <w:r>
        <w:t xml:space="preserve"> report </w:t>
      </w:r>
      <w:r w:rsidRPr="00832C42">
        <w:t>provides security vulnerability information including CVE and CVSS for devices associated with customer ID.</w:t>
      </w:r>
    </w:p>
    <w:p w14:paraId="05A3CD2A" w14:textId="77777777" w:rsidR="004C5A6C" w:rsidRDefault="00B643DB" w:rsidP="00FC2047">
      <w:pPr>
        <w:pStyle w:val="ListParagraph"/>
        <w:numPr>
          <w:ilvl w:val="1"/>
          <w:numId w:val="16"/>
        </w:numPr>
      </w:pPr>
      <w:r>
        <w:t xml:space="preserve">CSV Naming Convention: </w:t>
      </w:r>
    </w:p>
    <w:p w14:paraId="403DCDCF" w14:textId="06BFC2E0" w:rsidR="00B643DB" w:rsidRDefault="00B643DB" w:rsidP="00FC2047">
      <w:pPr>
        <w:pStyle w:val="ListParagraph"/>
        <w:numPr>
          <w:ilvl w:val="2"/>
          <w:numId w:val="16"/>
        </w:numPr>
      </w:pPr>
      <w:r>
        <w:t>Security_Advisories.csv</w:t>
      </w:r>
    </w:p>
    <w:p w14:paraId="147B5928" w14:textId="77777777" w:rsidR="004C5A6C" w:rsidRDefault="00B643DB" w:rsidP="00FC2047">
      <w:pPr>
        <w:pStyle w:val="ListParagraph"/>
        <w:numPr>
          <w:ilvl w:val="1"/>
          <w:numId w:val="16"/>
        </w:numPr>
      </w:pPr>
      <w:r>
        <w:t xml:space="preserve">JSON Naming Convention: </w:t>
      </w:r>
    </w:p>
    <w:p w14:paraId="70EC339F" w14:textId="78028A2A" w:rsidR="00B643DB" w:rsidRDefault="00B643DB" w:rsidP="00FC2047">
      <w:pPr>
        <w:pStyle w:val="ListParagraph"/>
        <w:numPr>
          <w:ilvl w:val="2"/>
          <w:numId w:val="16"/>
        </w:numPr>
      </w:pPr>
      <w:r>
        <w:t>{Customer ID}_SecurityAdvisories_{UniqueReportID}.json</w:t>
      </w:r>
    </w:p>
    <w:p w14:paraId="171E917A" w14:textId="3DE1541A" w:rsidR="00A23CEE" w:rsidRDefault="00A23CEE" w:rsidP="00FC2047">
      <w:pPr>
        <w:pStyle w:val="ListParagraph"/>
        <w:numPr>
          <w:ilvl w:val="0"/>
          <w:numId w:val="16"/>
        </w:numPr>
      </w:pPr>
      <w:r w:rsidRPr="00A23CEE">
        <w:t>Field Notices</w:t>
      </w:r>
    </w:p>
    <w:p w14:paraId="0864399D" w14:textId="3B35977D" w:rsidR="00832C42" w:rsidRDefault="00832C42" w:rsidP="00832C42">
      <w:pPr>
        <w:pStyle w:val="ListParagraph"/>
      </w:pPr>
      <w:r>
        <w:t xml:space="preserve">The </w:t>
      </w:r>
      <w:r w:rsidRPr="00A23CEE">
        <w:t>Field Notices</w:t>
      </w:r>
      <w:r>
        <w:t xml:space="preserve"> Report provides</w:t>
      </w:r>
      <w:r w:rsidRPr="00832C42">
        <w:t xml:space="preserve"> details of all notifications published and their associated details.</w:t>
      </w:r>
    </w:p>
    <w:p w14:paraId="470D8427" w14:textId="77777777" w:rsidR="004C5A6C" w:rsidRDefault="00B643DB" w:rsidP="00FC2047">
      <w:pPr>
        <w:pStyle w:val="ListParagraph"/>
        <w:numPr>
          <w:ilvl w:val="1"/>
          <w:numId w:val="16"/>
        </w:numPr>
      </w:pPr>
      <w:r>
        <w:t xml:space="preserve">CSV Naming Convention: </w:t>
      </w:r>
    </w:p>
    <w:p w14:paraId="00A50A51" w14:textId="5B181C96" w:rsidR="00B643DB" w:rsidRDefault="00B643DB" w:rsidP="00FC2047">
      <w:pPr>
        <w:pStyle w:val="ListParagraph"/>
        <w:numPr>
          <w:ilvl w:val="2"/>
          <w:numId w:val="16"/>
        </w:numPr>
      </w:pPr>
      <w:r>
        <w:t>Field_Notices.csv</w:t>
      </w:r>
    </w:p>
    <w:p w14:paraId="779F2908" w14:textId="77777777" w:rsidR="004C5A6C" w:rsidRDefault="00B643DB" w:rsidP="00FC2047">
      <w:pPr>
        <w:pStyle w:val="ListParagraph"/>
        <w:numPr>
          <w:ilvl w:val="1"/>
          <w:numId w:val="16"/>
        </w:numPr>
      </w:pPr>
      <w:r>
        <w:t xml:space="preserve">JSON Naming Convention: </w:t>
      </w:r>
    </w:p>
    <w:p w14:paraId="5281207D" w14:textId="6C93A7F4" w:rsidR="00B643DB" w:rsidRPr="00A23CEE" w:rsidRDefault="00B643DB" w:rsidP="00FC2047">
      <w:pPr>
        <w:pStyle w:val="ListParagraph"/>
        <w:numPr>
          <w:ilvl w:val="2"/>
          <w:numId w:val="16"/>
        </w:numPr>
      </w:pPr>
      <w:r>
        <w:t>{Customer ID}_Field_Notices_{UniqueReportID}.json</w:t>
      </w:r>
    </w:p>
    <w:p w14:paraId="0ABFAEB8" w14:textId="1201622A" w:rsidR="00A23CEE" w:rsidRDefault="00A23CEE" w:rsidP="00FC2047">
      <w:pPr>
        <w:pStyle w:val="ListParagraph"/>
        <w:numPr>
          <w:ilvl w:val="0"/>
          <w:numId w:val="16"/>
        </w:numPr>
      </w:pPr>
      <w:r w:rsidRPr="00A23CEE">
        <w:t>Priority Bugs</w:t>
      </w:r>
    </w:p>
    <w:p w14:paraId="5A1FB13C" w14:textId="0EFD8118" w:rsidR="00832C42" w:rsidRDefault="00832C42" w:rsidP="00832C42">
      <w:pPr>
        <w:pStyle w:val="ListParagraph"/>
      </w:pPr>
      <w:r w:rsidRPr="00832C42">
        <w:t>Th</w:t>
      </w:r>
      <w:r>
        <w:t xml:space="preserve">e </w:t>
      </w:r>
      <w:r w:rsidRPr="00A23CEE">
        <w:t>Priority Bugs</w:t>
      </w:r>
      <w:r>
        <w:t xml:space="preserve"> report</w:t>
      </w:r>
      <w:r w:rsidRPr="00832C42">
        <w:t xml:space="preserve"> provides many bug details including asset name and ID, serial number, IP address and other fields</w:t>
      </w:r>
      <w:r w:rsidR="003E5B8A">
        <w:t>.</w:t>
      </w:r>
    </w:p>
    <w:p w14:paraId="2B07E064" w14:textId="77777777" w:rsidR="00045610" w:rsidRDefault="00B643DB" w:rsidP="00FC2047">
      <w:pPr>
        <w:pStyle w:val="ListParagraph"/>
        <w:numPr>
          <w:ilvl w:val="1"/>
          <w:numId w:val="16"/>
        </w:numPr>
      </w:pPr>
      <w:r>
        <w:t xml:space="preserve">CSV Naming Convention: </w:t>
      </w:r>
    </w:p>
    <w:p w14:paraId="38B341E1" w14:textId="6F264A93" w:rsidR="00B643DB" w:rsidRDefault="00B643DB" w:rsidP="00FC2047">
      <w:pPr>
        <w:pStyle w:val="ListParagraph"/>
        <w:numPr>
          <w:ilvl w:val="2"/>
          <w:numId w:val="16"/>
        </w:numPr>
      </w:pPr>
      <w:r>
        <w:t>Priority_Bugs.csv</w:t>
      </w:r>
    </w:p>
    <w:p w14:paraId="4C528605" w14:textId="77777777" w:rsidR="00045610" w:rsidRDefault="00B643DB" w:rsidP="00FC2047">
      <w:pPr>
        <w:pStyle w:val="ListParagraph"/>
        <w:numPr>
          <w:ilvl w:val="1"/>
          <w:numId w:val="16"/>
        </w:numPr>
      </w:pPr>
      <w:r>
        <w:t xml:space="preserve">JSON Naming Convention: </w:t>
      </w:r>
    </w:p>
    <w:p w14:paraId="420C7632" w14:textId="2522BAE5" w:rsidR="00B643DB" w:rsidRDefault="00B643DB" w:rsidP="00FC2047">
      <w:pPr>
        <w:pStyle w:val="ListParagraph"/>
        <w:numPr>
          <w:ilvl w:val="2"/>
          <w:numId w:val="16"/>
        </w:numPr>
      </w:pPr>
      <w:r>
        <w:t>{Customer ID}_Priority_Bugs_{UniqueReportID}.json</w:t>
      </w:r>
    </w:p>
    <w:p w14:paraId="4068BBD5" w14:textId="737FFB8D" w:rsidR="000C164E" w:rsidRDefault="000C164E" w:rsidP="000C164E"/>
    <w:p w14:paraId="0FE2584C" w14:textId="796209B0" w:rsidR="000C164E" w:rsidRDefault="000C164E" w:rsidP="000C164E"/>
    <w:p w14:paraId="411A99FA" w14:textId="3491DB2C" w:rsidR="000C164E" w:rsidRDefault="000C164E" w:rsidP="000C164E"/>
    <w:p w14:paraId="3959EAAC" w14:textId="498CA4F2" w:rsidR="000C164E" w:rsidRDefault="000C164E" w:rsidP="000C164E"/>
    <w:p w14:paraId="33A0B74D" w14:textId="37A4C137" w:rsidR="000C164E" w:rsidRDefault="000C164E" w:rsidP="000C164E"/>
    <w:p w14:paraId="46953651" w14:textId="6551AB5F" w:rsidR="000C164E" w:rsidRDefault="000C164E" w:rsidP="000C164E"/>
    <w:p w14:paraId="09285593" w14:textId="6B6797C1" w:rsidR="000C164E" w:rsidRDefault="000C164E" w:rsidP="000C164E"/>
    <w:p w14:paraId="0035BF87" w14:textId="29014DA0" w:rsidR="000C164E" w:rsidRDefault="000C164E" w:rsidP="000C164E"/>
    <w:p w14:paraId="320BB3B7" w14:textId="05FA4B60" w:rsidR="000C164E" w:rsidRDefault="000C164E" w:rsidP="000C164E"/>
    <w:p w14:paraId="6E2A57D2" w14:textId="69780B19" w:rsidR="000C164E" w:rsidRDefault="000C164E" w:rsidP="000C164E"/>
    <w:p w14:paraId="3D4EA901" w14:textId="0DB66CEC" w:rsidR="000C164E" w:rsidRDefault="000C164E" w:rsidP="000C164E"/>
    <w:p w14:paraId="2A7D603E" w14:textId="26E20171" w:rsidR="000C164E" w:rsidRDefault="000C164E" w:rsidP="000C164E"/>
    <w:p w14:paraId="475E1A80" w14:textId="002B8129" w:rsidR="000C164E" w:rsidRDefault="000C164E" w:rsidP="000C164E"/>
    <w:p w14:paraId="2006C183" w14:textId="3E3A7A3C" w:rsidR="000C164E" w:rsidRDefault="000C164E" w:rsidP="000C164E"/>
    <w:p w14:paraId="124F23D7" w14:textId="16A8EB7E" w:rsidR="000C164E" w:rsidRPr="006D4944" w:rsidRDefault="000C164E" w:rsidP="000C164E">
      <w:pPr>
        <w:keepNext/>
        <w:keepLines/>
        <w:pBdr>
          <w:bottom w:val="single" w:sz="18" w:space="1" w:color="2B579A" w:themeColor="accent5"/>
        </w:pBdr>
        <w:spacing w:before="360" w:after="240" w:line="240" w:lineRule="auto"/>
        <w:contextualSpacing/>
        <w:outlineLvl w:val="0"/>
        <w:rPr>
          <w:rFonts w:asciiTheme="majorHAnsi" w:eastAsiaTheme="majorEastAsia" w:hAnsiTheme="majorHAnsi" w:cstheme="majorBidi"/>
          <w:b/>
          <w:bCs/>
          <w:color w:val="3B3838" w:themeColor="background2" w:themeShade="40"/>
          <w:kern w:val="28"/>
          <w:sz w:val="52"/>
          <w:szCs w:val="52"/>
          <w14:ligatures w14:val="standard"/>
          <w14:numForm w14:val="oldStyle"/>
        </w:rPr>
      </w:pPr>
      <w:bookmarkStart w:id="27" w:name="_Hlk112324950"/>
      <w:r w:rsidRPr="000C164E">
        <w:lastRenderedPageBreak/>
        <w:t xml:space="preserve"> </w:t>
      </w:r>
      <w:bookmarkStart w:id="28" w:name="_Toc112331472"/>
      <w:r w:rsidRPr="005034BF">
        <w:rPr>
          <w:rFonts w:asciiTheme="majorHAnsi" w:eastAsiaTheme="majorEastAsia" w:hAnsiTheme="majorHAnsi" w:cstheme="majorBidi"/>
          <w:b/>
          <w:bCs/>
          <w:color w:val="3B3838" w:themeColor="background2" w:themeShade="40"/>
          <w:kern w:val="28"/>
          <w:sz w:val="52"/>
          <w:szCs w:val="52"/>
          <w14:ligatures w14:val="standard"/>
          <w14:numForm w14:val="oldStyle"/>
        </w:rPr>
        <w:t>Optimal Software Version Reports</w:t>
      </w:r>
      <w:bookmarkEnd w:id="28"/>
    </w:p>
    <w:p w14:paraId="4A4D4B50" w14:textId="77777777" w:rsidR="000C164E" w:rsidRDefault="000C164E" w:rsidP="004C5A6C"/>
    <w:bookmarkEnd w:id="27"/>
    <w:p w14:paraId="7EB8ECB1" w14:textId="630483DE" w:rsidR="0029656A" w:rsidRDefault="00A23CEE" w:rsidP="00FC2047">
      <w:pPr>
        <w:pStyle w:val="ListParagraph"/>
        <w:numPr>
          <w:ilvl w:val="0"/>
          <w:numId w:val="14"/>
        </w:numPr>
      </w:pPr>
      <w:r w:rsidRPr="00A23CEE">
        <w:t>Software Groups</w:t>
      </w:r>
    </w:p>
    <w:p w14:paraId="3F43CE84" w14:textId="7DCB1FBF" w:rsidR="008B1152" w:rsidRDefault="008B1152" w:rsidP="008B1152">
      <w:pPr>
        <w:pStyle w:val="ListParagraph"/>
      </w:pPr>
      <w:r w:rsidRPr="008B1152">
        <w:t>T</w:t>
      </w:r>
      <w:r>
        <w:t xml:space="preserve">he </w:t>
      </w:r>
      <w:r w:rsidRPr="00A23CEE">
        <w:t>Software Groups</w:t>
      </w:r>
      <w:r>
        <w:t xml:space="preserve"> report</w:t>
      </w:r>
      <w:r w:rsidRPr="008B1152">
        <w:t xml:space="preserve"> returns the Software Group information for the given customerID.</w:t>
      </w:r>
    </w:p>
    <w:p w14:paraId="4DD8BFAE" w14:textId="77777777" w:rsidR="00045610" w:rsidRDefault="0029656A" w:rsidP="00FC2047">
      <w:pPr>
        <w:pStyle w:val="ListParagraph"/>
        <w:numPr>
          <w:ilvl w:val="1"/>
          <w:numId w:val="14"/>
        </w:numPr>
      </w:pPr>
      <w:r>
        <w:t xml:space="preserve">CSV Naming Convention: </w:t>
      </w:r>
    </w:p>
    <w:p w14:paraId="4B4EBD7F" w14:textId="7F7BDCF6" w:rsidR="0029656A" w:rsidRDefault="0029656A" w:rsidP="00FC2047">
      <w:pPr>
        <w:pStyle w:val="ListParagraph"/>
        <w:numPr>
          <w:ilvl w:val="2"/>
          <w:numId w:val="14"/>
        </w:numPr>
      </w:pPr>
      <w:r>
        <w:t>SoftwareGroup.csv</w:t>
      </w:r>
    </w:p>
    <w:p w14:paraId="637DE0CF" w14:textId="77777777" w:rsidR="00045610" w:rsidRDefault="0029656A" w:rsidP="00FC2047">
      <w:pPr>
        <w:pStyle w:val="ListParagraph"/>
        <w:numPr>
          <w:ilvl w:val="1"/>
          <w:numId w:val="14"/>
        </w:numPr>
      </w:pPr>
      <w:r>
        <w:t xml:space="preserve">JSON Naming Convention: </w:t>
      </w:r>
    </w:p>
    <w:p w14:paraId="36DFE547" w14:textId="0F3E48DC" w:rsidR="0029656A" w:rsidRPr="00A23CEE" w:rsidRDefault="0029656A" w:rsidP="00FC2047">
      <w:pPr>
        <w:pStyle w:val="ListParagraph"/>
        <w:numPr>
          <w:ilvl w:val="2"/>
          <w:numId w:val="14"/>
        </w:numPr>
      </w:pPr>
      <w:r>
        <w:t>SoftwareGroup.json</w:t>
      </w:r>
    </w:p>
    <w:p w14:paraId="44CDFD05" w14:textId="77777777" w:rsidR="008B1152" w:rsidRDefault="00A23CEE" w:rsidP="00FC2047">
      <w:pPr>
        <w:pStyle w:val="ListParagraph"/>
        <w:numPr>
          <w:ilvl w:val="0"/>
          <w:numId w:val="14"/>
        </w:numPr>
      </w:pPr>
      <w:r w:rsidRPr="00A23CEE">
        <w:t>Software Group suggestions</w:t>
      </w:r>
      <w:r w:rsidR="008B1152">
        <w:t xml:space="preserve"> </w:t>
      </w:r>
    </w:p>
    <w:p w14:paraId="226F9D34" w14:textId="4E85BE03" w:rsidR="0029656A" w:rsidRDefault="008B1152" w:rsidP="008B1152">
      <w:pPr>
        <w:pStyle w:val="ListParagraph"/>
      </w:pPr>
      <w:r>
        <w:t xml:space="preserve">The </w:t>
      </w:r>
      <w:r w:rsidRPr="00A23CEE">
        <w:t>Software Group suggestions</w:t>
      </w:r>
      <w:r>
        <w:t xml:space="preserve"> reports returns Software Group suggestions, including detailed information about Cisco software release recommendations and current Cisco software releases running on assets in the Software Group.</w:t>
      </w:r>
    </w:p>
    <w:p w14:paraId="1F4C7C54" w14:textId="609DF420" w:rsidR="0029656A" w:rsidRDefault="0029656A" w:rsidP="00FC2047">
      <w:pPr>
        <w:pStyle w:val="ListParagraph"/>
        <w:numPr>
          <w:ilvl w:val="1"/>
          <w:numId w:val="14"/>
        </w:numPr>
      </w:pPr>
      <w:r>
        <w:t xml:space="preserve">CSV Naming Convention: </w:t>
      </w:r>
    </w:p>
    <w:p w14:paraId="7D857597" w14:textId="6991F40D" w:rsidR="0029656A" w:rsidRDefault="0029656A" w:rsidP="00FC2047">
      <w:pPr>
        <w:pStyle w:val="ListParagraph"/>
        <w:numPr>
          <w:ilvl w:val="2"/>
          <w:numId w:val="14"/>
        </w:numPr>
      </w:pPr>
      <w:r>
        <w:t>SoftwareGroup_Suggestions_Trends.csv</w:t>
      </w:r>
    </w:p>
    <w:p w14:paraId="03FD1134" w14:textId="32CD50AE" w:rsidR="0029656A" w:rsidRDefault="0029656A" w:rsidP="00FC2047">
      <w:pPr>
        <w:pStyle w:val="ListParagraph"/>
        <w:numPr>
          <w:ilvl w:val="2"/>
          <w:numId w:val="14"/>
        </w:numPr>
      </w:pPr>
      <w:r>
        <w:t>SoftwareGroup_Suggestions_Summaries.csv</w:t>
      </w:r>
    </w:p>
    <w:p w14:paraId="1E89A85F" w14:textId="30D4D744" w:rsidR="0029656A" w:rsidRDefault="0029656A" w:rsidP="00FC2047">
      <w:pPr>
        <w:pStyle w:val="ListParagraph"/>
        <w:numPr>
          <w:ilvl w:val="2"/>
          <w:numId w:val="14"/>
        </w:numPr>
      </w:pPr>
      <w:r>
        <w:t>SoftwareGroup_Suggestions_Releases.csv</w:t>
      </w:r>
    </w:p>
    <w:p w14:paraId="22EDB26A" w14:textId="77777777" w:rsidR="0029656A" w:rsidRDefault="0029656A" w:rsidP="00FC2047">
      <w:pPr>
        <w:pStyle w:val="ListParagraph"/>
        <w:numPr>
          <w:ilvl w:val="1"/>
          <w:numId w:val="14"/>
        </w:numPr>
      </w:pPr>
      <w:r>
        <w:t xml:space="preserve">JSON Naming Convention: </w:t>
      </w:r>
    </w:p>
    <w:p w14:paraId="59E6705F" w14:textId="003596FA" w:rsidR="0029656A" w:rsidRPr="00A23CEE" w:rsidRDefault="0029656A" w:rsidP="00FC2047">
      <w:pPr>
        <w:pStyle w:val="ListParagraph"/>
        <w:numPr>
          <w:ilvl w:val="2"/>
          <w:numId w:val="14"/>
        </w:numPr>
      </w:pPr>
      <w:r>
        <w:t>{Customer ID}_SoftwareGroup_Suggestions_{Success Track ID}_{Suggestion ID}.json</w:t>
      </w:r>
    </w:p>
    <w:p w14:paraId="295A407A" w14:textId="77777777" w:rsidR="008B1152" w:rsidRDefault="00A23CEE" w:rsidP="00FC2047">
      <w:pPr>
        <w:pStyle w:val="ListParagraph"/>
        <w:numPr>
          <w:ilvl w:val="0"/>
          <w:numId w:val="14"/>
        </w:numPr>
      </w:pPr>
      <w:r w:rsidRPr="00A23CEE">
        <w:t xml:space="preserve">Software Group </w:t>
      </w:r>
      <w:r w:rsidR="008B1152" w:rsidRPr="00A23CEE">
        <w:t>Suggestions</w:t>
      </w:r>
      <w:r w:rsidRPr="00A23CEE">
        <w:t>-Assets</w:t>
      </w:r>
      <w:r w:rsidR="008B1152">
        <w:t xml:space="preserve"> </w:t>
      </w:r>
    </w:p>
    <w:p w14:paraId="06684F0F" w14:textId="77777777" w:rsidR="008B1152" w:rsidRDefault="008B1152" w:rsidP="008B1152">
      <w:pPr>
        <w:pStyle w:val="ListParagraph"/>
      </w:pPr>
      <w:r w:rsidRPr="00A23CEE">
        <w:t>Software Group Suggestions-Assets</w:t>
      </w:r>
      <w:r>
        <w:t xml:space="preserve"> </w:t>
      </w:r>
      <w:r w:rsidRPr="008B1152">
        <w:t>returns information about assets in the Software Group based on the customerID and softwareGroupId provided.</w:t>
      </w:r>
    </w:p>
    <w:p w14:paraId="6A4BF827" w14:textId="77777777" w:rsidR="00045610" w:rsidRDefault="00045610" w:rsidP="00FC2047">
      <w:pPr>
        <w:pStyle w:val="ListParagraph"/>
        <w:numPr>
          <w:ilvl w:val="1"/>
          <w:numId w:val="14"/>
        </w:numPr>
      </w:pPr>
      <w:r>
        <w:t xml:space="preserve">CSV Naming Convention: </w:t>
      </w:r>
    </w:p>
    <w:p w14:paraId="41A07D5A" w14:textId="2231C47F" w:rsidR="00045610" w:rsidRDefault="00045610" w:rsidP="00FC2047">
      <w:pPr>
        <w:pStyle w:val="ListParagraph"/>
        <w:numPr>
          <w:ilvl w:val="2"/>
          <w:numId w:val="14"/>
        </w:numPr>
      </w:pPr>
      <w:r>
        <w:t>SoftwareGroup_Suggestions_Assets.csv</w:t>
      </w:r>
    </w:p>
    <w:p w14:paraId="38369CFF" w14:textId="77777777" w:rsidR="00045610" w:rsidRDefault="00045610" w:rsidP="00FC2047">
      <w:pPr>
        <w:pStyle w:val="ListParagraph"/>
        <w:numPr>
          <w:ilvl w:val="1"/>
          <w:numId w:val="14"/>
        </w:numPr>
      </w:pPr>
      <w:r>
        <w:t xml:space="preserve">JSON Naming Convention: </w:t>
      </w:r>
    </w:p>
    <w:p w14:paraId="0CB30CD6" w14:textId="1FFC96EC" w:rsidR="00045610" w:rsidRPr="00A23CEE" w:rsidRDefault="00045610" w:rsidP="00FC2047">
      <w:pPr>
        <w:pStyle w:val="ListParagraph"/>
        <w:numPr>
          <w:ilvl w:val="2"/>
          <w:numId w:val="14"/>
        </w:numPr>
      </w:pPr>
      <w:r>
        <w:t>{Customer ID}_SoftwareGroup_Suggestion_Assets_{Software Group ID}.json</w:t>
      </w:r>
    </w:p>
    <w:p w14:paraId="79232AFE" w14:textId="6E006130" w:rsidR="00A23CEE" w:rsidRDefault="00A23CEE" w:rsidP="00FC2047">
      <w:pPr>
        <w:pStyle w:val="ListParagraph"/>
        <w:numPr>
          <w:ilvl w:val="0"/>
          <w:numId w:val="14"/>
        </w:numPr>
      </w:pPr>
      <w:r w:rsidRPr="00A23CEE">
        <w:t xml:space="preserve">Software Group </w:t>
      </w:r>
      <w:r w:rsidR="008B1152">
        <w:t>S</w:t>
      </w:r>
      <w:r w:rsidRPr="00A23CEE">
        <w:t>uggestions-Bug List</w:t>
      </w:r>
    </w:p>
    <w:p w14:paraId="1F9D5744" w14:textId="11D4CBB4" w:rsidR="008B1152" w:rsidRDefault="008B1152" w:rsidP="008B1152">
      <w:pPr>
        <w:pStyle w:val="ListParagraph"/>
      </w:pPr>
      <w:r w:rsidRPr="00A23CEE">
        <w:t xml:space="preserve">Software Group </w:t>
      </w:r>
      <w:r>
        <w:t>S</w:t>
      </w:r>
      <w:r w:rsidRPr="00A23CEE">
        <w:t>uggestions-Bug List</w:t>
      </w:r>
      <w:r>
        <w:t xml:space="preserve"> </w:t>
      </w:r>
      <w:r w:rsidRPr="008B1152">
        <w:t>returns information on bugs, including ID, description, and affected software releases.</w:t>
      </w:r>
    </w:p>
    <w:p w14:paraId="6014AF29" w14:textId="77777777" w:rsidR="004C5A6C" w:rsidRDefault="004C5A6C" w:rsidP="00FC2047">
      <w:pPr>
        <w:pStyle w:val="ListParagraph"/>
        <w:numPr>
          <w:ilvl w:val="1"/>
          <w:numId w:val="14"/>
        </w:numPr>
      </w:pPr>
      <w:r>
        <w:t xml:space="preserve">CSV Naming Convention: </w:t>
      </w:r>
    </w:p>
    <w:p w14:paraId="2E5FEC9A" w14:textId="04021CBA" w:rsidR="004C5A6C" w:rsidRDefault="004C5A6C" w:rsidP="00FC2047">
      <w:pPr>
        <w:pStyle w:val="ListParagraph"/>
        <w:numPr>
          <w:ilvl w:val="2"/>
          <w:numId w:val="14"/>
        </w:numPr>
      </w:pPr>
      <w:r>
        <w:t>SoftwareGroup_Suggestions_Bug_Lists.csv</w:t>
      </w:r>
    </w:p>
    <w:p w14:paraId="4B904DA8" w14:textId="77777777" w:rsidR="004C5A6C" w:rsidRDefault="004C5A6C" w:rsidP="00FC2047">
      <w:pPr>
        <w:pStyle w:val="ListParagraph"/>
        <w:numPr>
          <w:ilvl w:val="1"/>
          <w:numId w:val="14"/>
        </w:numPr>
      </w:pPr>
      <w:r>
        <w:t># JSON Naming Convention:</w:t>
      </w:r>
    </w:p>
    <w:p w14:paraId="34DD9775" w14:textId="39B3A52D" w:rsidR="004C5A6C" w:rsidRDefault="004C5A6C" w:rsidP="00FC2047">
      <w:pPr>
        <w:pStyle w:val="ListParagraph"/>
        <w:numPr>
          <w:ilvl w:val="2"/>
          <w:numId w:val="14"/>
        </w:numPr>
      </w:pPr>
      <w:r>
        <w:t>{Customer ID}_SoftwareGroup_Suggestions_Bug_Lists_{Machine Suggestion ID}_Page_{page}_of_{total}.json</w:t>
      </w:r>
    </w:p>
    <w:p w14:paraId="3BD4915B" w14:textId="0F17A8AA" w:rsidR="00855BC9" w:rsidRDefault="00855BC9" w:rsidP="00855BC9"/>
    <w:p w14:paraId="19AE2F2B" w14:textId="4A543AF2" w:rsidR="00855BC9" w:rsidRDefault="00855BC9" w:rsidP="00855BC9"/>
    <w:p w14:paraId="1C6623D8" w14:textId="1579C55A" w:rsidR="00855BC9" w:rsidRDefault="00855BC9" w:rsidP="00855BC9"/>
    <w:p w14:paraId="7B94C3CA" w14:textId="15282222" w:rsidR="00855BC9" w:rsidRDefault="00855BC9" w:rsidP="00855BC9"/>
    <w:p w14:paraId="3FB22EAB" w14:textId="77777777" w:rsidR="00855BC9" w:rsidRDefault="00855BC9" w:rsidP="00855BC9"/>
    <w:p w14:paraId="553556E5" w14:textId="5732A130" w:rsidR="00A23CEE" w:rsidRDefault="00A23CEE" w:rsidP="00FC2047">
      <w:pPr>
        <w:pStyle w:val="ListParagraph"/>
        <w:numPr>
          <w:ilvl w:val="0"/>
          <w:numId w:val="14"/>
        </w:numPr>
      </w:pPr>
      <w:r w:rsidRPr="00A23CEE">
        <w:lastRenderedPageBreak/>
        <w:t xml:space="preserve">Software Group </w:t>
      </w:r>
      <w:r w:rsidR="008B1152">
        <w:t>S</w:t>
      </w:r>
      <w:r w:rsidRPr="00A23CEE">
        <w:t>uggestions-Field Notices</w:t>
      </w:r>
      <w:r w:rsidR="00E40561">
        <w:t xml:space="preserve"> </w:t>
      </w:r>
    </w:p>
    <w:p w14:paraId="389A4187" w14:textId="77777777" w:rsidR="00E40561" w:rsidRDefault="00E40561" w:rsidP="00E40561">
      <w:pPr>
        <w:pStyle w:val="ListParagraph"/>
      </w:pPr>
      <w:r w:rsidRPr="00A23CEE">
        <w:t xml:space="preserve">Software Group </w:t>
      </w:r>
      <w:r>
        <w:t>S</w:t>
      </w:r>
      <w:r w:rsidRPr="00A23CEE">
        <w:t>uggestions-Field Notices</w:t>
      </w:r>
      <w:r>
        <w:t xml:space="preserve"> </w:t>
      </w:r>
      <w:r w:rsidRPr="00E40561">
        <w:t>returns field notice information, including ID number, title, and publish date.</w:t>
      </w:r>
    </w:p>
    <w:p w14:paraId="094D1700" w14:textId="77777777" w:rsidR="004C5A6C" w:rsidRDefault="004C5A6C" w:rsidP="00FC2047">
      <w:pPr>
        <w:pStyle w:val="ListParagraph"/>
        <w:numPr>
          <w:ilvl w:val="1"/>
          <w:numId w:val="14"/>
        </w:numPr>
      </w:pPr>
      <w:r>
        <w:t xml:space="preserve">CSV Naming Convention: </w:t>
      </w:r>
    </w:p>
    <w:p w14:paraId="29BA4C9B" w14:textId="77777777" w:rsidR="004C5A6C" w:rsidRDefault="004C5A6C" w:rsidP="00FC2047">
      <w:pPr>
        <w:pStyle w:val="ListParagraph"/>
        <w:numPr>
          <w:ilvl w:val="2"/>
          <w:numId w:val="14"/>
        </w:numPr>
      </w:pPr>
      <w:r>
        <w:t>SoftwareGroup_Suggestions_Field_Notices.csv</w:t>
      </w:r>
    </w:p>
    <w:p w14:paraId="36526B2E" w14:textId="5B6ED9E5" w:rsidR="004C5A6C" w:rsidRDefault="004C5A6C" w:rsidP="00FC2047">
      <w:pPr>
        <w:pStyle w:val="ListParagraph"/>
        <w:numPr>
          <w:ilvl w:val="1"/>
          <w:numId w:val="14"/>
        </w:numPr>
      </w:pPr>
      <w:r>
        <w:t>JSON Naming Convention:</w:t>
      </w:r>
    </w:p>
    <w:p w14:paraId="3CD7295F" w14:textId="354DB447" w:rsidR="004C5A6C" w:rsidRPr="00A23CEE" w:rsidRDefault="004C5A6C" w:rsidP="00FC2047">
      <w:pPr>
        <w:pStyle w:val="ListParagraph"/>
        <w:numPr>
          <w:ilvl w:val="2"/>
          <w:numId w:val="14"/>
        </w:numPr>
      </w:pPr>
      <w:r>
        <w:t>{Customer ID}_SoftwareGroup_Suggestions_Field_Notices_{Machine Suggestion ID}_Page_{page}_of_{total}.json</w:t>
      </w:r>
    </w:p>
    <w:p w14:paraId="7A537C82" w14:textId="6C8E65F7" w:rsidR="00A23CEE" w:rsidRDefault="00A23CEE" w:rsidP="00FC2047">
      <w:pPr>
        <w:pStyle w:val="ListParagraph"/>
        <w:numPr>
          <w:ilvl w:val="0"/>
          <w:numId w:val="14"/>
        </w:numPr>
      </w:pPr>
      <w:r w:rsidRPr="00A23CEE">
        <w:t xml:space="preserve">Software Group </w:t>
      </w:r>
      <w:r w:rsidR="008B1152" w:rsidRPr="00A23CEE">
        <w:t>Suggestions</w:t>
      </w:r>
      <w:r w:rsidRPr="00A23CEE">
        <w:t>-Advisories</w:t>
      </w:r>
      <w:r w:rsidR="00E40561">
        <w:t xml:space="preserve"> </w:t>
      </w:r>
    </w:p>
    <w:p w14:paraId="2DEA965D" w14:textId="483C5FDF" w:rsidR="00E40561" w:rsidRDefault="00E40561" w:rsidP="00E40561">
      <w:pPr>
        <w:pStyle w:val="ListParagraph"/>
      </w:pPr>
      <w:r w:rsidRPr="00A23CEE">
        <w:t>Software Group Suggestions-Advisories</w:t>
      </w:r>
      <w:r>
        <w:t xml:space="preserve"> </w:t>
      </w:r>
      <w:r w:rsidRPr="00E40561">
        <w:t>returns software advisory information, including ID number, version number, and severity level.</w:t>
      </w:r>
    </w:p>
    <w:p w14:paraId="6DD4BC25" w14:textId="77777777" w:rsidR="006D4944" w:rsidRDefault="006D4944" w:rsidP="00FC2047">
      <w:pPr>
        <w:pStyle w:val="ListParagraph"/>
        <w:numPr>
          <w:ilvl w:val="1"/>
          <w:numId w:val="14"/>
        </w:numPr>
      </w:pPr>
      <w:r>
        <w:t xml:space="preserve">CSV Naming Convention: </w:t>
      </w:r>
    </w:p>
    <w:p w14:paraId="3D9CA6CD" w14:textId="2638D875" w:rsidR="006D4944" w:rsidRDefault="006D4944" w:rsidP="00FC2047">
      <w:pPr>
        <w:pStyle w:val="ListParagraph"/>
        <w:numPr>
          <w:ilvl w:val="2"/>
          <w:numId w:val="14"/>
        </w:numPr>
      </w:pPr>
      <w:r>
        <w:t>SoftwareGroup_Suggestions_Security_Advisories.csv</w:t>
      </w:r>
    </w:p>
    <w:p w14:paraId="4BE9A6D2" w14:textId="77777777" w:rsidR="006D4944" w:rsidRDefault="006D4944" w:rsidP="00FC2047">
      <w:pPr>
        <w:pStyle w:val="ListParagraph"/>
        <w:numPr>
          <w:ilvl w:val="1"/>
          <w:numId w:val="14"/>
        </w:numPr>
      </w:pPr>
      <w:r>
        <w:t>JSON Naming Convention:</w:t>
      </w:r>
    </w:p>
    <w:p w14:paraId="455664D3" w14:textId="54729C79" w:rsidR="006D4944" w:rsidRDefault="006D4944" w:rsidP="00FC2047">
      <w:pPr>
        <w:pStyle w:val="ListParagraph"/>
        <w:numPr>
          <w:ilvl w:val="2"/>
          <w:numId w:val="14"/>
        </w:numPr>
      </w:pPr>
      <w:r>
        <w:t>{Customer ID}_SoftwareGroup_Suggestions_Security_Advisories_{Machine Suggestion ID}_Page_{page}_of_{total}.json</w:t>
      </w:r>
      <w:r w:rsidRPr="006D4944">
        <w:t xml:space="preserve"> </w:t>
      </w:r>
    </w:p>
    <w:p w14:paraId="669C8793" w14:textId="77777777" w:rsidR="006D4944" w:rsidRDefault="006D4944" w:rsidP="006D4944"/>
    <w:p w14:paraId="7165F231" w14:textId="4F36C634" w:rsidR="006D4944" w:rsidRDefault="006D4944" w:rsidP="006D4944"/>
    <w:p w14:paraId="035E8AB7" w14:textId="5CFC4F71" w:rsidR="00E40561" w:rsidRDefault="00E40561" w:rsidP="006D4944"/>
    <w:p w14:paraId="56808E65" w14:textId="63072922" w:rsidR="00E40561" w:rsidRDefault="00E40561" w:rsidP="006D4944"/>
    <w:p w14:paraId="24C1FBFB" w14:textId="7AD58B1D" w:rsidR="00E40561" w:rsidRDefault="00E40561" w:rsidP="006D4944"/>
    <w:p w14:paraId="6D46C6E0" w14:textId="745F5051" w:rsidR="00E40561" w:rsidRDefault="00E40561" w:rsidP="006D4944"/>
    <w:p w14:paraId="07993B46" w14:textId="04E26452" w:rsidR="00E40561" w:rsidRDefault="00E40561" w:rsidP="006D4944"/>
    <w:p w14:paraId="7C2F5BFB" w14:textId="6DF099E9" w:rsidR="00E40561" w:rsidRDefault="00E40561" w:rsidP="006D4944"/>
    <w:p w14:paraId="424D6147" w14:textId="6613DA00" w:rsidR="00E40561" w:rsidRDefault="00E40561" w:rsidP="006D4944"/>
    <w:p w14:paraId="229F0F96" w14:textId="3FA518F0" w:rsidR="00E40561" w:rsidRDefault="00E40561" w:rsidP="006D4944"/>
    <w:p w14:paraId="3BBA8AAE" w14:textId="07A441C9" w:rsidR="00E40561" w:rsidRDefault="00E40561" w:rsidP="006D4944"/>
    <w:p w14:paraId="437C6E85" w14:textId="0D838E73" w:rsidR="00E40561" w:rsidRDefault="00E40561" w:rsidP="006D4944"/>
    <w:p w14:paraId="0AFC7E97" w14:textId="1041BBD4" w:rsidR="00E40561" w:rsidRDefault="00E40561" w:rsidP="006D4944"/>
    <w:p w14:paraId="44CF5FEC" w14:textId="1ED30C96" w:rsidR="00E40561" w:rsidRDefault="00E40561" w:rsidP="006D4944"/>
    <w:p w14:paraId="2196864C" w14:textId="4FB45382" w:rsidR="00E40561" w:rsidRDefault="00E40561" w:rsidP="006D4944"/>
    <w:p w14:paraId="53F48116" w14:textId="77777777" w:rsidR="00E40561" w:rsidRDefault="00E40561" w:rsidP="006D4944"/>
    <w:p w14:paraId="2CE55DE5" w14:textId="66627CDA" w:rsidR="000C164E" w:rsidRPr="006D4944" w:rsidRDefault="00961D0F" w:rsidP="000C164E">
      <w:pPr>
        <w:keepNext/>
        <w:keepLines/>
        <w:pBdr>
          <w:bottom w:val="single" w:sz="18" w:space="1" w:color="2B579A" w:themeColor="accent5"/>
        </w:pBdr>
        <w:spacing w:before="360" w:after="240" w:line="240" w:lineRule="auto"/>
        <w:contextualSpacing/>
        <w:outlineLvl w:val="0"/>
        <w:rPr>
          <w:rFonts w:asciiTheme="majorHAnsi" w:eastAsiaTheme="majorEastAsia" w:hAnsiTheme="majorHAnsi" w:cstheme="majorBidi"/>
          <w:b/>
          <w:bCs/>
          <w:color w:val="3B3838" w:themeColor="background2" w:themeShade="40"/>
          <w:kern w:val="28"/>
          <w:sz w:val="52"/>
          <w:szCs w:val="52"/>
          <w14:ligatures w14:val="standard"/>
          <w14:numForm w14:val="oldStyle"/>
        </w:rPr>
      </w:pPr>
      <w:bookmarkStart w:id="29" w:name="_Toc112331473"/>
      <w:r w:rsidRPr="00961D0F">
        <w:rPr>
          <w:rFonts w:asciiTheme="majorHAnsi" w:eastAsiaTheme="majorEastAsia" w:hAnsiTheme="majorHAnsi" w:cstheme="majorBidi"/>
          <w:b/>
          <w:bCs/>
          <w:color w:val="3B3838" w:themeColor="background2" w:themeShade="40"/>
          <w:kern w:val="28"/>
          <w:sz w:val="52"/>
          <w:szCs w:val="52"/>
          <w14:ligatures w14:val="standard"/>
          <w14:numForm w14:val="oldStyle"/>
        </w:rPr>
        <w:lastRenderedPageBreak/>
        <w:t>Automated Fault Management</w:t>
      </w:r>
      <w:r w:rsidR="00AB2E06" w:rsidRPr="005034BF">
        <w:rPr>
          <w:rFonts w:asciiTheme="majorHAnsi" w:eastAsiaTheme="majorEastAsia" w:hAnsiTheme="majorHAnsi" w:cstheme="majorBidi"/>
          <w:b/>
          <w:bCs/>
          <w:color w:val="3B3838" w:themeColor="background2" w:themeShade="40"/>
          <w:kern w:val="28"/>
          <w:sz w:val="52"/>
          <w:szCs w:val="52"/>
          <w14:ligatures w14:val="standard"/>
          <w14:numForm w14:val="oldStyle"/>
        </w:rPr>
        <w:t xml:space="preserve"> Reports</w:t>
      </w:r>
      <w:bookmarkEnd w:id="29"/>
    </w:p>
    <w:p w14:paraId="4F5B478D" w14:textId="65DCED84" w:rsidR="006D4944" w:rsidRDefault="006D4944" w:rsidP="00FC2047">
      <w:pPr>
        <w:pStyle w:val="ListParagraph"/>
        <w:numPr>
          <w:ilvl w:val="0"/>
          <w:numId w:val="17"/>
        </w:numPr>
      </w:pPr>
      <w:r w:rsidRPr="00A23CEE">
        <w:t>Faults</w:t>
      </w:r>
    </w:p>
    <w:p w14:paraId="6790CD4D" w14:textId="4E0A6C15" w:rsidR="00E40561" w:rsidRDefault="00E40561" w:rsidP="00E40561">
      <w:pPr>
        <w:pStyle w:val="ListParagraph"/>
      </w:pPr>
      <w:r>
        <w:t xml:space="preserve">The Faults Report </w:t>
      </w:r>
      <w:r w:rsidRPr="00E40561">
        <w:t>returns fault information for the customerId provided.</w:t>
      </w:r>
    </w:p>
    <w:p w14:paraId="27F85FB2" w14:textId="77777777" w:rsidR="00961D0F" w:rsidRDefault="00961D0F" w:rsidP="00FC2047">
      <w:pPr>
        <w:pStyle w:val="ListParagraph"/>
        <w:numPr>
          <w:ilvl w:val="1"/>
          <w:numId w:val="17"/>
        </w:numPr>
      </w:pPr>
      <w:r>
        <w:t xml:space="preserve">CSV Naming Convention: </w:t>
      </w:r>
    </w:p>
    <w:p w14:paraId="1C33B0A7" w14:textId="26CD2B06" w:rsidR="00961D0F" w:rsidRDefault="00961D0F" w:rsidP="00FC2047">
      <w:pPr>
        <w:pStyle w:val="ListParagraph"/>
        <w:numPr>
          <w:ilvl w:val="2"/>
          <w:numId w:val="17"/>
        </w:numPr>
      </w:pPr>
      <w:r>
        <w:t>Automated_Fault_Management_Faults.csv</w:t>
      </w:r>
    </w:p>
    <w:p w14:paraId="743291D0" w14:textId="77777777" w:rsidR="00961D0F" w:rsidRDefault="00961D0F" w:rsidP="00FC2047">
      <w:pPr>
        <w:pStyle w:val="ListParagraph"/>
        <w:numPr>
          <w:ilvl w:val="1"/>
          <w:numId w:val="17"/>
        </w:numPr>
      </w:pPr>
      <w:r>
        <w:t>JSON Naming Convention:</w:t>
      </w:r>
    </w:p>
    <w:p w14:paraId="2BC9DE45" w14:textId="7E7BF352" w:rsidR="00961D0F" w:rsidRPr="00A23CEE" w:rsidRDefault="00961D0F" w:rsidP="00FC2047">
      <w:pPr>
        <w:pStyle w:val="ListParagraph"/>
        <w:numPr>
          <w:ilvl w:val="2"/>
          <w:numId w:val="17"/>
        </w:numPr>
      </w:pPr>
      <w:r>
        <w:t>{Customer ID}_Automated_Fault_Management_Faults_{Success Track ID}.json</w:t>
      </w:r>
    </w:p>
    <w:p w14:paraId="7BD4CF46" w14:textId="17B80246" w:rsidR="006D4944" w:rsidRDefault="006D4944" w:rsidP="00FC2047">
      <w:pPr>
        <w:pStyle w:val="ListParagraph"/>
        <w:numPr>
          <w:ilvl w:val="0"/>
          <w:numId w:val="17"/>
        </w:numPr>
      </w:pPr>
      <w:r w:rsidRPr="00A23CEE">
        <w:t>Fault Summary</w:t>
      </w:r>
    </w:p>
    <w:p w14:paraId="093BFBFE" w14:textId="65A5720E" w:rsidR="00E40561" w:rsidRDefault="00E40561" w:rsidP="00E40561">
      <w:pPr>
        <w:pStyle w:val="ListParagraph"/>
      </w:pPr>
      <w:r>
        <w:t xml:space="preserve">The Fault Summary Report </w:t>
      </w:r>
      <w:r w:rsidRPr="00E40561">
        <w:t>returns detailed information for a fault based on the fault signatureId and customerId provided.</w:t>
      </w:r>
    </w:p>
    <w:p w14:paraId="37B0CEEF" w14:textId="77777777" w:rsidR="00961D0F" w:rsidRDefault="00961D0F" w:rsidP="00FC2047">
      <w:pPr>
        <w:pStyle w:val="ListParagraph"/>
        <w:numPr>
          <w:ilvl w:val="1"/>
          <w:numId w:val="17"/>
        </w:numPr>
      </w:pPr>
      <w:r>
        <w:t xml:space="preserve">CSV Naming Convention: </w:t>
      </w:r>
    </w:p>
    <w:p w14:paraId="236BB6CD" w14:textId="433DDF6A" w:rsidR="00961D0F" w:rsidRDefault="00961D0F" w:rsidP="00FC2047">
      <w:pPr>
        <w:pStyle w:val="ListParagraph"/>
        <w:numPr>
          <w:ilvl w:val="2"/>
          <w:numId w:val="17"/>
        </w:numPr>
      </w:pPr>
      <w:r>
        <w:t>Automated_Fault_Management_Fault_Summary.csv</w:t>
      </w:r>
    </w:p>
    <w:p w14:paraId="267C8803" w14:textId="77777777" w:rsidR="00961D0F" w:rsidRDefault="00961D0F" w:rsidP="00FC2047">
      <w:pPr>
        <w:pStyle w:val="ListParagraph"/>
        <w:numPr>
          <w:ilvl w:val="1"/>
          <w:numId w:val="17"/>
        </w:numPr>
      </w:pPr>
      <w:r>
        <w:t>JSON Naming Convention:</w:t>
      </w:r>
    </w:p>
    <w:p w14:paraId="472236EB" w14:textId="14FF701B" w:rsidR="00961D0F" w:rsidRPr="00A23CEE" w:rsidRDefault="00961D0F" w:rsidP="00FC2047">
      <w:pPr>
        <w:pStyle w:val="ListParagraph"/>
        <w:numPr>
          <w:ilvl w:val="2"/>
          <w:numId w:val="17"/>
        </w:numPr>
      </w:pPr>
      <w:r>
        <w:t>{Customer ID}_Automated_Fault_Management_Fault_Summary_{Fault ID}_{Success Track ID}.json</w:t>
      </w:r>
    </w:p>
    <w:p w14:paraId="2E20B594" w14:textId="2AA0C783" w:rsidR="006D4944" w:rsidRDefault="006D4944" w:rsidP="00FC2047">
      <w:pPr>
        <w:pStyle w:val="ListParagraph"/>
        <w:numPr>
          <w:ilvl w:val="0"/>
          <w:numId w:val="17"/>
        </w:numPr>
      </w:pPr>
      <w:r w:rsidRPr="00A23CEE">
        <w:t>Affected Assets</w:t>
      </w:r>
    </w:p>
    <w:p w14:paraId="7512AC93" w14:textId="23C5BA3F" w:rsidR="00E40561" w:rsidRDefault="00E40561" w:rsidP="00E40561">
      <w:pPr>
        <w:pStyle w:val="ListParagraph"/>
      </w:pPr>
      <w:r>
        <w:t xml:space="preserve">The </w:t>
      </w:r>
      <w:r w:rsidRPr="00A23CEE">
        <w:t>Affected Assets</w:t>
      </w:r>
      <w:r>
        <w:t xml:space="preserve"> Reports </w:t>
      </w:r>
      <w:r w:rsidRPr="00E40561">
        <w:t>returns information about the customer assets affected by the fault, based on the signatureId and customerId.</w:t>
      </w:r>
    </w:p>
    <w:p w14:paraId="0909E05E" w14:textId="77777777" w:rsidR="00961D0F" w:rsidRDefault="00961D0F" w:rsidP="00FC2047">
      <w:pPr>
        <w:pStyle w:val="ListParagraph"/>
        <w:numPr>
          <w:ilvl w:val="1"/>
          <w:numId w:val="17"/>
        </w:numPr>
      </w:pPr>
      <w:r>
        <w:t xml:space="preserve">CSV Naming Convention: </w:t>
      </w:r>
    </w:p>
    <w:p w14:paraId="2A9E83E5" w14:textId="09C5EC60" w:rsidR="00961D0F" w:rsidRDefault="00961D0F" w:rsidP="00FC2047">
      <w:pPr>
        <w:pStyle w:val="ListParagraph"/>
        <w:numPr>
          <w:ilvl w:val="2"/>
          <w:numId w:val="17"/>
        </w:numPr>
      </w:pPr>
      <w:r>
        <w:t>Automated_Fault_Management_Fault_Summary.csv</w:t>
      </w:r>
    </w:p>
    <w:p w14:paraId="2ADA1B9D" w14:textId="77777777" w:rsidR="00961D0F" w:rsidRDefault="00961D0F" w:rsidP="00FC2047">
      <w:pPr>
        <w:pStyle w:val="ListParagraph"/>
        <w:numPr>
          <w:ilvl w:val="1"/>
          <w:numId w:val="17"/>
        </w:numPr>
      </w:pPr>
      <w:r>
        <w:t>JSON Naming Convention:</w:t>
      </w:r>
    </w:p>
    <w:p w14:paraId="06EC521D" w14:textId="3D5CC40E" w:rsidR="00961D0F" w:rsidRPr="00A23CEE" w:rsidRDefault="00961D0F" w:rsidP="00FC2047">
      <w:pPr>
        <w:pStyle w:val="ListParagraph"/>
        <w:numPr>
          <w:ilvl w:val="2"/>
          <w:numId w:val="17"/>
        </w:numPr>
      </w:pPr>
      <w:r>
        <w:t>{Customer ID}_Automated_Fault_Management_Fault_Summary_Affected_Assests_{Fault ID}_{Success Track ID}.json</w:t>
      </w:r>
    </w:p>
    <w:p w14:paraId="399AF266" w14:textId="77777777" w:rsidR="00AB2E06" w:rsidRDefault="00AB2E06" w:rsidP="00AB2E06"/>
    <w:p w14:paraId="4BF11F74" w14:textId="77777777" w:rsidR="00AB2E06" w:rsidRDefault="00AB2E06" w:rsidP="00AB2E06"/>
    <w:p w14:paraId="377A70FA" w14:textId="77777777" w:rsidR="00AB2E06" w:rsidRDefault="00AB2E06" w:rsidP="00AB2E06"/>
    <w:p w14:paraId="76C63495" w14:textId="77777777" w:rsidR="00AB2E06" w:rsidRDefault="00AB2E06" w:rsidP="00AB2E06"/>
    <w:p w14:paraId="16BD6E63" w14:textId="77777777" w:rsidR="00AB2E06" w:rsidRDefault="00AB2E06" w:rsidP="00AB2E06"/>
    <w:p w14:paraId="4160ECD7" w14:textId="77777777" w:rsidR="00AB2E06" w:rsidRDefault="00AB2E06" w:rsidP="00AB2E06"/>
    <w:p w14:paraId="212F5CD0" w14:textId="77777777" w:rsidR="00AB2E06" w:rsidRDefault="00AB2E06" w:rsidP="00AB2E06"/>
    <w:p w14:paraId="2AD3DB06" w14:textId="77777777" w:rsidR="00AB2E06" w:rsidRDefault="00AB2E06" w:rsidP="00AB2E06"/>
    <w:p w14:paraId="66059655" w14:textId="77777777" w:rsidR="00AB2E06" w:rsidRDefault="00AB2E06" w:rsidP="00AB2E06"/>
    <w:p w14:paraId="688472B7" w14:textId="77777777" w:rsidR="00AB2E06" w:rsidRDefault="00AB2E06" w:rsidP="00AB2E06"/>
    <w:p w14:paraId="02FC9CD6" w14:textId="62B946EA" w:rsidR="00AB2E06" w:rsidRPr="006D4944" w:rsidRDefault="00AB2E06" w:rsidP="00AB2E06">
      <w:pPr>
        <w:keepNext/>
        <w:keepLines/>
        <w:pBdr>
          <w:bottom w:val="single" w:sz="18" w:space="1" w:color="2B579A" w:themeColor="accent5"/>
        </w:pBdr>
        <w:spacing w:before="360" w:after="240" w:line="240" w:lineRule="auto"/>
        <w:contextualSpacing/>
        <w:outlineLvl w:val="0"/>
        <w:rPr>
          <w:rFonts w:asciiTheme="majorHAnsi" w:eastAsiaTheme="majorEastAsia" w:hAnsiTheme="majorHAnsi" w:cstheme="majorBidi"/>
          <w:b/>
          <w:bCs/>
          <w:color w:val="3B3838" w:themeColor="background2" w:themeShade="40"/>
          <w:kern w:val="28"/>
          <w:sz w:val="52"/>
          <w:szCs w:val="52"/>
          <w14:ligatures w14:val="standard"/>
          <w14:numForm w14:val="oldStyle"/>
        </w:rPr>
      </w:pPr>
      <w:bookmarkStart w:id="30" w:name="_Toc112331474"/>
      <w:bookmarkStart w:id="31" w:name="_Hlk112326993"/>
      <w:r w:rsidRPr="005034BF">
        <w:rPr>
          <w:rFonts w:asciiTheme="majorHAnsi" w:eastAsiaTheme="majorEastAsia" w:hAnsiTheme="majorHAnsi" w:cstheme="majorBidi"/>
          <w:b/>
          <w:bCs/>
          <w:color w:val="3B3838" w:themeColor="background2" w:themeShade="40"/>
          <w:kern w:val="28"/>
          <w:sz w:val="52"/>
          <w:szCs w:val="52"/>
          <w14:ligatures w14:val="standard"/>
          <w14:numForm w14:val="oldStyle"/>
        </w:rPr>
        <w:lastRenderedPageBreak/>
        <w:t>Regulatory Compliance Check Reports</w:t>
      </w:r>
      <w:bookmarkEnd w:id="30"/>
    </w:p>
    <w:bookmarkEnd w:id="31"/>
    <w:p w14:paraId="221B0E34" w14:textId="77777777" w:rsidR="00AB2E06" w:rsidRDefault="00AB2E06" w:rsidP="00AB2E06"/>
    <w:p w14:paraId="10EF02BA" w14:textId="4B084395" w:rsidR="006D4944" w:rsidRDefault="006D4944" w:rsidP="00FC2047">
      <w:pPr>
        <w:pStyle w:val="ListParagraph"/>
        <w:numPr>
          <w:ilvl w:val="0"/>
          <w:numId w:val="19"/>
        </w:numPr>
      </w:pPr>
      <w:r w:rsidRPr="00A23CEE">
        <w:t>Compliance Violations</w:t>
      </w:r>
    </w:p>
    <w:p w14:paraId="318399C8" w14:textId="616ADBD9" w:rsidR="00C163F8" w:rsidRDefault="00C163F8" w:rsidP="00C163F8">
      <w:pPr>
        <w:pStyle w:val="ListParagraph"/>
      </w:pPr>
      <w:r w:rsidRPr="00A23CEE">
        <w:t>Compliance Violations</w:t>
      </w:r>
      <w:r>
        <w:t xml:space="preserve"> Report </w:t>
      </w:r>
      <w:r w:rsidRPr="00C163F8">
        <w:t>returns information about the rules violated for the customerId provided</w:t>
      </w:r>
      <w:r>
        <w:t>.</w:t>
      </w:r>
    </w:p>
    <w:p w14:paraId="442FB38C" w14:textId="77777777" w:rsidR="00A144C7" w:rsidRDefault="00A144C7" w:rsidP="00FC2047">
      <w:pPr>
        <w:pStyle w:val="ListParagraph"/>
        <w:numPr>
          <w:ilvl w:val="1"/>
          <w:numId w:val="19"/>
        </w:numPr>
      </w:pPr>
      <w:r>
        <w:t xml:space="preserve">CSV Naming Convention: </w:t>
      </w:r>
    </w:p>
    <w:p w14:paraId="2C8E0C98" w14:textId="550BE3D1" w:rsidR="00A144C7" w:rsidRDefault="00A144C7" w:rsidP="00FC2047">
      <w:pPr>
        <w:pStyle w:val="ListParagraph"/>
        <w:numPr>
          <w:ilvl w:val="2"/>
          <w:numId w:val="19"/>
        </w:numPr>
      </w:pPr>
      <w:r>
        <w:t>Regulatory_Compliance_Violations.csv</w:t>
      </w:r>
    </w:p>
    <w:p w14:paraId="4C3EB446" w14:textId="77777777" w:rsidR="00A144C7" w:rsidRDefault="00A144C7" w:rsidP="00FC2047">
      <w:pPr>
        <w:pStyle w:val="ListParagraph"/>
        <w:numPr>
          <w:ilvl w:val="1"/>
          <w:numId w:val="19"/>
        </w:numPr>
      </w:pPr>
      <w:r>
        <w:t>JSON Naming Convention:</w:t>
      </w:r>
    </w:p>
    <w:p w14:paraId="2BCF0878" w14:textId="7507EDE7" w:rsidR="00A144C7" w:rsidRPr="00A23CEE" w:rsidRDefault="00A144C7" w:rsidP="00FC2047">
      <w:pPr>
        <w:pStyle w:val="ListParagraph"/>
        <w:numPr>
          <w:ilvl w:val="2"/>
          <w:numId w:val="19"/>
        </w:numPr>
      </w:pPr>
      <w:r>
        <w:t>{Customer ID}_Regulatory_Compliance_Violations_{Success Track ID}.json</w:t>
      </w:r>
    </w:p>
    <w:p w14:paraId="3C48560A" w14:textId="013699F8" w:rsidR="006D4944" w:rsidRDefault="006D4944" w:rsidP="00FC2047">
      <w:pPr>
        <w:pStyle w:val="ListParagraph"/>
        <w:numPr>
          <w:ilvl w:val="0"/>
          <w:numId w:val="19"/>
        </w:numPr>
      </w:pPr>
      <w:r w:rsidRPr="00A23CEE">
        <w:t xml:space="preserve">Assets </w:t>
      </w:r>
      <w:r w:rsidR="00C163F8">
        <w:t>V</w:t>
      </w:r>
      <w:r w:rsidRPr="00A23CEE">
        <w:t xml:space="preserve">iolating </w:t>
      </w:r>
      <w:r w:rsidR="00C163F8">
        <w:t>C</w:t>
      </w:r>
      <w:r w:rsidRPr="00A23CEE">
        <w:t xml:space="preserve">ompliance </w:t>
      </w:r>
      <w:r w:rsidR="00C163F8">
        <w:t>R</w:t>
      </w:r>
      <w:r w:rsidRPr="00A23CEE">
        <w:t>ule</w:t>
      </w:r>
      <w:r w:rsidR="00C163F8">
        <w:t xml:space="preserve"> </w:t>
      </w:r>
    </w:p>
    <w:p w14:paraId="26BD7DE3" w14:textId="14C7E7C4" w:rsidR="00C163F8" w:rsidRDefault="00C163F8" w:rsidP="00C163F8">
      <w:pPr>
        <w:pStyle w:val="ListParagraph"/>
      </w:pPr>
      <w:r w:rsidRPr="00A23CEE">
        <w:t xml:space="preserve">Assets </w:t>
      </w:r>
      <w:r>
        <w:t>V</w:t>
      </w:r>
      <w:r w:rsidRPr="00A23CEE">
        <w:t xml:space="preserve">iolating </w:t>
      </w:r>
      <w:r>
        <w:t>C</w:t>
      </w:r>
      <w:r w:rsidRPr="00A23CEE">
        <w:t xml:space="preserve">ompliance </w:t>
      </w:r>
      <w:r>
        <w:t>R</w:t>
      </w:r>
      <w:r w:rsidRPr="00A23CEE">
        <w:t>ule</w:t>
      </w:r>
      <w:r>
        <w:t xml:space="preserve"> Report </w:t>
      </w:r>
      <w:r w:rsidRPr="00C163F8">
        <w:t xml:space="preserve">returns information about the customer assets in violation of the rule </w:t>
      </w:r>
      <w:r>
        <w:t xml:space="preserve">which is </w:t>
      </w:r>
      <w:r w:rsidRPr="00C163F8">
        <w:t>based customer, policy, and rules.</w:t>
      </w:r>
    </w:p>
    <w:p w14:paraId="030CEF8C" w14:textId="77777777" w:rsidR="00A144C7" w:rsidRDefault="00A144C7" w:rsidP="00FC2047">
      <w:pPr>
        <w:pStyle w:val="ListParagraph"/>
        <w:numPr>
          <w:ilvl w:val="1"/>
          <w:numId w:val="19"/>
        </w:numPr>
      </w:pPr>
      <w:r>
        <w:t xml:space="preserve">CSV Naming Convention: </w:t>
      </w:r>
    </w:p>
    <w:p w14:paraId="6FD4B8A2" w14:textId="6568DDAC" w:rsidR="00A144C7" w:rsidRDefault="00A144C7" w:rsidP="00FC2047">
      <w:pPr>
        <w:pStyle w:val="ListParagraph"/>
        <w:numPr>
          <w:ilvl w:val="2"/>
          <w:numId w:val="19"/>
        </w:numPr>
      </w:pPr>
      <w:r>
        <w:t>Regulatory_Compliance_Assets_violating_Compliance_Rule.csv</w:t>
      </w:r>
    </w:p>
    <w:p w14:paraId="4EBC1C0E" w14:textId="487D6014" w:rsidR="00A144C7" w:rsidRDefault="00A144C7" w:rsidP="00FC2047">
      <w:pPr>
        <w:pStyle w:val="ListParagraph"/>
        <w:numPr>
          <w:ilvl w:val="1"/>
          <w:numId w:val="19"/>
        </w:numPr>
      </w:pPr>
      <w:r>
        <w:t>JSON Naming Convention:</w:t>
      </w:r>
    </w:p>
    <w:p w14:paraId="5CF45F3D" w14:textId="66083F14" w:rsidR="00A144C7" w:rsidRPr="00A23CEE" w:rsidRDefault="00A144C7" w:rsidP="00FC2047">
      <w:pPr>
        <w:pStyle w:val="ListParagraph"/>
        <w:numPr>
          <w:ilvl w:val="2"/>
          <w:numId w:val="19"/>
        </w:numPr>
      </w:pPr>
      <w:r>
        <w:t>{Customer ID}_Assets_Violating_Compliance_Rule_{Success Track ID}_{File #}.json</w:t>
      </w:r>
    </w:p>
    <w:p w14:paraId="21A3471F" w14:textId="557629B3" w:rsidR="00AB2E06" w:rsidRDefault="006D4944" w:rsidP="00FC2047">
      <w:pPr>
        <w:pStyle w:val="ListParagraph"/>
        <w:numPr>
          <w:ilvl w:val="0"/>
          <w:numId w:val="19"/>
        </w:numPr>
      </w:pPr>
      <w:r w:rsidRPr="00A23CEE">
        <w:t>Policy Rule Details</w:t>
      </w:r>
    </w:p>
    <w:p w14:paraId="312AA69F" w14:textId="4C46FF7F" w:rsidR="00C163F8" w:rsidRDefault="00C163F8" w:rsidP="00C163F8">
      <w:pPr>
        <w:pStyle w:val="ListParagraph"/>
      </w:pPr>
      <w:r w:rsidRPr="00A23CEE">
        <w:t>Policy Rule Details</w:t>
      </w:r>
      <w:r>
        <w:t xml:space="preserve"> Report </w:t>
      </w:r>
      <w:r w:rsidRPr="00C163F8">
        <w:t>returns information about the policy the rule belongs to.</w:t>
      </w:r>
    </w:p>
    <w:p w14:paraId="5A135AD9" w14:textId="77777777" w:rsidR="00B97196" w:rsidRDefault="00B97196" w:rsidP="00FC2047">
      <w:pPr>
        <w:pStyle w:val="ListParagraph"/>
        <w:numPr>
          <w:ilvl w:val="1"/>
          <w:numId w:val="19"/>
        </w:numPr>
      </w:pPr>
      <w:r>
        <w:t xml:space="preserve">CSV Naming Convention: </w:t>
      </w:r>
    </w:p>
    <w:p w14:paraId="1105BD0F" w14:textId="3203E274" w:rsidR="00B97196" w:rsidRDefault="00B97196" w:rsidP="00FC2047">
      <w:pPr>
        <w:pStyle w:val="ListParagraph"/>
        <w:numPr>
          <w:ilvl w:val="2"/>
          <w:numId w:val="19"/>
        </w:numPr>
      </w:pPr>
      <w:r>
        <w:t>Regulatory_Compliance_Policy_Rule_Details.csv</w:t>
      </w:r>
    </w:p>
    <w:p w14:paraId="2432A3B8" w14:textId="1C5989B0" w:rsidR="00B97196" w:rsidRDefault="00B97196" w:rsidP="00FC2047">
      <w:pPr>
        <w:pStyle w:val="ListParagraph"/>
        <w:numPr>
          <w:ilvl w:val="1"/>
          <w:numId w:val="19"/>
        </w:numPr>
      </w:pPr>
      <w:r>
        <w:t>JSON Naming Convention:</w:t>
      </w:r>
    </w:p>
    <w:p w14:paraId="451009C1" w14:textId="45BF9752" w:rsidR="00B97196" w:rsidRPr="00A23CEE" w:rsidRDefault="00B97196" w:rsidP="00FC2047">
      <w:pPr>
        <w:pStyle w:val="ListParagraph"/>
        <w:numPr>
          <w:ilvl w:val="2"/>
          <w:numId w:val="19"/>
        </w:numPr>
      </w:pPr>
      <w:r>
        <w:t># {Customer ID}_Policy_Rule_Details_{Success Track ID}_{Page #}.json</w:t>
      </w:r>
    </w:p>
    <w:p w14:paraId="74708A2C" w14:textId="3F3D3569" w:rsidR="006D4944" w:rsidRDefault="006D4944" w:rsidP="00FC2047">
      <w:pPr>
        <w:pStyle w:val="ListParagraph"/>
        <w:numPr>
          <w:ilvl w:val="0"/>
          <w:numId w:val="19"/>
        </w:numPr>
      </w:pPr>
      <w:r w:rsidRPr="00A23CEE">
        <w:t>Compliance Suggestions</w:t>
      </w:r>
    </w:p>
    <w:p w14:paraId="2A36D749" w14:textId="089412EE" w:rsidR="00C163F8" w:rsidRDefault="00C163F8" w:rsidP="00C163F8">
      <w:pPr>
        <w:pStyle w:val="ListParagraph"/>
      </w:pPr>
      <w:r w:rsidRPr="00A23CEE">
        <w:t>Compliance Suggestions</w:t>
      </w:r>
      <w:r>
        <w:t xml:space="preserve"> Report </w:t>
      </w:r>
      <w:r w:rsidRPr="00C163F8">
        <w:t>returns information about the violated rule conditions based on the policy, and rule information provided.</w:t>
      </w:r>
    </w:p>
    <w:p w14:paraId="113B8754" w14:textId="77777777" w:rsidR="00B97196" w:rsidRDefault="00B97196" w:rsidP="00FC2047">
      <w:pPr>
        <w:pStyle w:val="ListParagraph"/>
        <w:numPr>
          <w:ilvl w:val="1"/>
          <w:numId w:val="19"/>
        </w:numPr>
      </w:pPr>
      <w:r>
        <w:t xml:space="preserve">CSV Naming Convention: </w:t>
      </w:r>
    </w:p>
    <w:p w14:paraId="2FA28B7F" w14:textId="5622D468" w:rsidR="00B97196" w:rsidRDefault="00B97196" w:rsidP="00FC2047">
      <w:pPr>
        <w:pStyle w:val="ListParagraph"/>
        <w:numPr>
          <w:ilvl w:val="2"/>
          <w:numId w:val="19"/>
        </w:numPr>
      </w:pPr>
      <w:r>
        <w:t>Compliance_Suggestions.csv</w:t>
      </w:r>
    </w:p>
    <w:p w14:paraId="6AD680F5" w14:textId="77777777" w:rsidR="00B97196" w:rsidRDefault="00B97196" w:rsidP="00FC2047">
      <w:pPr>
        <w:pStyle w:val="ListParagraph"/>
        <w:numPr>
          <w:ilvl w:val="1"/>
          <w:numId w:val="19"/>
        </w:numPr>
      </w:pPr>
      <w:r>
        <w:t>JSON Naming Convention:</w:t>
      </w:r>
    </w:p>
    <w:p w14:paraId="62A340D7" w14:textId="33C36A6C" w:rsidR="00B97196" w:rsidRPr="00A23CEE" w:rsidRDefault="00B97196" w:rsidP="00FC2047">
      <w:pPr>
        <w:pStyle w:val="ListParagraph"/>
        <w:numPr>
          <w:ilvl w:val="2"/>
          <w:numId w:val="19"/>
        </w:numPr>
      </w:pPr>
      <w:r>
        <w:t>{Customer ID}_Compliance_Suggestions__{Success Track ID}_{Page #}.json</w:t>
      </w:r>
    </w:p>
    <w:p w14:paraId="1C71B52B" w14:textId="7C2AEC2C" w:rsidR="006D4944" w:rsidRDefault="006D4944" w:rsidP="00FC2047">
      <w:pPr>
        <w:pStyle w:val="ListParagraph"/>
        <w:numPr>
          <w:ilvl w:val="0"/>
          <w:numId w:val="19"/>
        </w:numPr>
      </w:pPr>
      <w:r w:rsidRPr="00A23CEE">
        <w:t xml:space="preserve">Assets with </w:t>
      </w:r>
      <w:r w:rsidR="005F7C65">
        <w:t>V</w:t>
      </w:r>
      <w:r w:rsidRPr="00A23CEE">
        <w:t>iolations</w:t>
      </w:r>
      <w:r w:rsidR="005F7C65">
        <w:t xml:space="preserve"> </w:t>
      </w:r>
    </w:p>
    <w:p w14:paraId="15B35FCE" w14:textId="7B2121E0" w:rsidR="005F7C65" w:rsidRDefault="005F7C65" w:rsidP="005F7C65">
      <w:pPr>
        <w:pStyle w:val="ListParagraph"/>
      </w:pPr>
      <w:r w:rsidRPr="00A23CEE">
        <w:t xml:space="preserve">Assets with </w:t>
      </w:r>
      <w:r>
        <w:t>V</w:t>
      </w:r>
      <w:r w:rsidRPr="00A23CEE">
        <w:t>iolations</w:t>
      </w:r>
      <w:r>
        <w:t xml:space="preserve"> Report </w:t>
      </w:r>
      <w:r w:rsidRPr="005F7C65">
        <w:t>returns information about assets that have at least one rule violation based on the customerId provided.</w:t>
      </w:r>
    </w:p>
    <w:p w14:paraId="4C295C36" w14:textId="77777777" w:rsidR="00656F53" w:rsidRDefault="00656F53" w:rsidP="00FC2047">
      <w:pPr>
        <w:pStyle w:val="ListParagraph"/>
        <w:numPr>
          <w:ilvl w:val="1"/>
          <w:numId w:val="19"/>
        </w:numPr>
      </w:pPr>
      <w:r>
        <w:t xml:space="preserve">CSV Naming Convention: </w:t>
      </w:r>
    </w:p>
    <w:p w14:paraId="1DF63FB3" w14:textId="7C405C7F" w:rsidR="00656F53" w:rsidRDefault="00656F53" w:rsidP="00FC2047">
      <w:pPr>
        <w:pStyle w:val="ListParagraph"/>
        <w:numPr>
          <w:ilvl w:val="2"/>
          <w:numId w:val="19"/>
        </w:numPr>
      </w:pPr>
      <w:r>
        <w:t>Regulatory_Compliance_Assets_With_Violations.csv</w:t>
      </w:r>
    </w:p>
    <w:p w14:paraId="089FCF43" w14:textId="77777777" w:rsidR="00656F53" w:rsidRDefault="00656F53" w:rsidP="00FC2047">
      <w:pPr>
        <w:pStyle w:val="ListParagraph"/>
        <w:numPr>
          <w:ilvl w:val="1"/>
          <w:numId w:val="19"/>
        </w:numPr>
      </w:pPr>
      <w:r>
        <w:t xml:space="preserve">JSON Naming Convention: </w:t>
      </w:r>
    </w:p>
    <w:p w14:paraId="6D02D4F8" w14:textId="69C368FE" w:rsidR="00656F53" w:rsidRPr="00A23CEE" w:rsidRDefault="00656F53" w:rsidP="00FC2047">
      <w:pPr>
        <w:pStyle w:val="ListParagraph"/>
        <w:numPr>
          <w:ilvl w:val="2"/>
          <w:numId w:val="19"/>
        </w:numPr>
      </w:pPr>
      <w:r>
        <w:t>{Customer ID}_Assets_with_Violations_{successTrackId}.json</w:t>
      </w:r>
    </w:p>
    <w:p w14:paraId="66657611" w14:textId="5D6F56AC" w:rsidR="005F7C65" w:rsidRDefault="005F7C65" w:rsidP="005F7C65">
      <w:pPr>
        <w:pStyle w:val="ListParagraph"/>
      </w:pPr>
    </w:p>
    <w:p w14:paraId="135CDEED" w14:textId="6CE0E6CA" w:rsidR="005F7C65" w:rsidRDefault="005F7C65" w:rsidP="005F7C65">
      <w:pPr>
        <w:pStyle w:val="ListParagraph"/>
      </w:pPr>
    </w:p>
    <w:p w14:paraId="0B02B22C" w14:textId="0179ECEC" w:rsidR="005F7C65" w:rsidRDefault="005F7C65" w:rsidP="005F7C65">
      <w:pPr>
        <w:pStyle w:val="ListParagraph"/>
      </w:pPr>
    </w:p>
    <w:p w14:paraId="3D82D048" w14:textId="5E7D3CFC" w:rsidR="005F7C65" w:rsidRDefault="005F7C65" w:rsidP="005F7C65">
      <w:pPr>
        <w:pStyle w:val="ListParagraph"/>
      </w:pPr>
    </w:p>
    <w:p w14:paraId="05998B42" w14:textId="77777777" w:rsidR="005F7C65" w:rsidRDefault="005F7C65" w:rsidP="005F7C65">
      <w:pPr>
        <w:pStyle w:val="ListParagraph"/>
      </w:pPr>
    </w:p>
    <w:p w14:paraId="513FFDC6" w14:textId="644C83B4" w:rsidR="006D4944" w:rsidRDefault="006D4944" w:rsidP="00FC2047">
      <w:pPr>
        <w:pStyle w:val="ListParagraph"/>
        <w:numPr>
          <w:ilvl w:val="0"/>
          <w:numId w:val="19"/>
        </w:numPr>
      </w:pPr>
      <w:r w:rsidRPr="00A23CEE">
        <w:lastRenderedPageBreak/>
        <w:t>Asset Violations</w:t>
      </w:r>
      <w:r w:rsidR="005F7C65">
        <w:t xml:space="preserve"> </w:t>
      </w:r>
    </w:p>
    <w:p w14:paraId="67B15617" w14:textId="2E8CA2C1" w:rsidR="005F7C65" w:rsidRDefault="005F7C65" w:rsidP="005F7C65">
      <w:pPr>
        <w:pStyle w:val="ListParagraph"/>
      </w:pPr>
      <w:r w:rsidRPr="00A23CEE">
        <w:t>Asset Violations</w:t>
      </w:r>
      <w:r>
        <w:t xml:space="preserve"> Report </w:t>
      </w:r>
      <w:r w:rsidRPr="005F7C65">
        <w:t>returns information about the rules violated by an asset based on the information provided.</w:t>
      </w:r>
    </w:p>
    <w:p w14:paraId="5AC577E9" w14:textId="77777777" w:rsidR="00656F53" w:rsidRDefault="00656F53" w:rsidP="00FC2047">
      <w:pPr>
        <w:pStyle w:val="ListParagraph"/>
        <w:numPr>
          <w:ilvl w:val="1"/>
          <w:numId w:val="19"/>
        </w:numPr>
      </w:pPr>
      <w:r>
        <w:t xml:space="preserve">CSV Naming Convention: </w:t>
      </w:r>
    </w:p>
    <w:p w14:paraId="449F024A" w14:textId="4F8274BE" w:rsidR="00656F53" w:rsidRDefault="00656F53" w:rsidP="00FC2047">
      <w:pPr>
        <w:pStyle w:val="ListParagraph"/>
        <w:numPr>
          <w:ilvl w:val="2"/>
          <w:numId w:val="19"/>
        </w:numPr>
      </w:pPr>
      <w:r>
        <w:t>Regulatory_Compliance_Asset_Violations.csv</w:t>
      </w:r>
    </w:p>
    <w:p w14:paraId="6B5CD3DC" w14:textId="77777777" w:rsidR="00656F53" w:rsidRDefault="00656F53" w:rsidP="00FC2047">
      <w:pPr>
        <w:pStyle w:val="ListParagraph"/>
        <w:numPr>
          <w:ilvl w:val="1"/>
          <w:numId w:val="19"/>
        </w:numPr>
      </w:pPr>
      <w:r>
        <w:t xml:space="preserve">JSON Naming Convention: </w:t>
      </w:r>
    </w:p>
    <w:p w14:paraId="0758B61D" w14:textId="64960C25" w:rsidR="00656F53" w:rsidRPr="00A23CEE" w:rsidRDefault="00656F53" w:rsidP="00FC2047">
      <w:pPr>
        <w:pStyle w:val="ListParagraph"/>
        <w:numPr>
          <w:ilvl w:val="2"/>
          <w:numId w:val="19"/>
        </w:numPr>
      </w:pPr>
      <w:r>
        <w:t>{Customer ID}_Asset_Violations_{sourceSystemId}_Page_##.json</w:t>
      </w:r>
    </w:p>
    <w:p w14:paraId="1EF775E4" w14:textId="59C9F3CD" w:rsidR="006D4944" w:rsidRDefault="006D4944" w:rsidP="00FC2047">
      <w:pPr>
        <w:pStyle w:val="ListParagraph"/>
        <w:numPr>
          <w:ilvl w:val="0"/>
          <w:numId w:val="19"/>
        </w:numPr>
      </w:pPr>
      <w:r w:rsidRPr="00A23CEE">
        <w:t>Obtained</w:t>
      </w:r>
      <w:r w:rsidR="005F7C65">
        <w:t xml:space="preserve"> </w:t>
      </w:r>
    </w:p>
    <w:p w14:paraId="339AD3FE" w14:textId="05608514" w:rsidR="005F7C65" w:rsidRDefault="005F7C65" w:rsidP="005F7C65">
      <w:pPr>
        <w:pStyle w:val="ListParagraph"/>
      </w:pPr>
      <w:r w:rsidRPr="00A23CEE">
        <w:t>Obtained</w:t>
      </w:r>
      <w:r>
        <w:t xml:space="preserve"> Report </w:t>
      </w:r>
      <w:r w:rsidRPr="005F7C65">
        <w:t>returns information about whether the customer has successfully configured the regulatory compliance feature and has violation data available.</w:t>
      </w:r>
    </w:p>
    <w:p w14:paraId="7FB8C62C" w14:textId="77777777" w:rsidR="00656F53" w:rsidRDefault="00656F53" w:rsidP="00FC2047">
      <w:pPr>
        <w:pStyle w:val="ListParagraph"/>
        <w:numPr>
          <w:ilvl w:val="1"/>
          <w:numId w:val="19"/>
        </w:numPr>
      </w:pPr>
      <w:r>
        <w:t xml:space="preserve">CSV Naming Convention: </w:t>
      </w:r>
    </w:p>
    <w:p w14:paraId="50C6A90E" w14:textId="55E9A701" w:rsidR="00656F53" w:rsidRDefault="00656F53" w:rsidP="00FC2047">
      <w:pPr>
        <w:pStyle w:val="ListParagraph"/>
        <w:numPr>
          <w:ilvl w:val="2"/>
          <w:numId w:val="19"/>
        </w:numPr>
      </w:pPr>
      <w:r>
        <w:t>Regulatory_Compliance_Obtained.csv</w:t>
      </w:r>
    </w:p>
    <w:p w14:paraId="4709457E" w14:textId="77777777" w:rsidR="00656F53" w:rsidRDefault="00656F53" w:rsidP="00FC2047">
      <w:pPr>
        <w:pStyle w:val="ListParagraph"/>
        <w:numPr>
          <w:ilvl w:val="1"/>
          <w:numId w:val="19"/>
        </w:numPr>
      </w:pPr>
      <w:r>
        <w:t xml:space="preserve">JSON Naming Convention: </w:t>
      </w:r>
    </w:p>
    <w:p w14:paraId="0D490B71" w14:textId="6E978D01" w:rsidR="00656F53" w:rsidRDefault="00656F53" w:rsidP="00FC2047">
      <w:pPr>
        <w:pStyle w:val="ListParagraph"/>
        <w:numPr>
          <w:ilvl w:val="2"/>
          <w:numId w:val="19"/>
        </w:numPr>
      </w:pPr>
      <w:r>
        <w:t>{Customer ID}_Obtained_{successTrackId}.json</w:t>
      </w:r>
    </w:p>
    <w:p w14:paraId="5B541F7F" w14:textId="62DDF175" w:rsidR="00AB2E06" w:rsidRDefault="00AB2E06" w:rsidP="00AB2E06"/>
    <w:p w14:paraId="7785013F" w14:textId="448DD5BB" w:rsidR="005F7C65" w:rsidRDefault="005F7C65" w:rsidP="00AB2E06"/>
    <w:p w14:paraId="104D4CEA" w14:textId="008C68A8" w:rsidR="005F7C65" w:rsidRDefault="005F7C65" w:rsidP="00AB2E06"/>
    <w:p w14:paraId="259798A0" w14:textId="43C6F051" w:rsidR="005F7C65" w:rsidRDefault="005F7C65" w:rsidP="00AB2E06"/>
    <w:p w14:paraId="41FE2FA0" w14:textId="4F75E757" w:rsidR="005F7C65" w:rsidRDefault="005F7C65" w:rsidP="00AB2E06"/>
    <w:p w14:paraId="7938C2C1" w14:textId="11945144" w:rsidR="005F7C65" w:rsidRDefault="005F7C65" w:rsidP="00AB2E06"/>
    <w:p w14:paraId="01FE4798" w14:textId="130D33F1" w:rsidR="005F7C65" w:rsidRDefault="005F7C65" w:rsidP="00AB2E06"/>
    <w:p w14:paraId="7C8E4DFC" w14:textId="7A52BE8B" w:rsidR="005F7C65" w:rsidRDefault="005F7C65" w:rsidP="00AB2E06"/>
    <w:p w14:paraId="5364E064" w14:textId="60014CF2" w:rsidR="005F7C65" w:rsidRDefault="005F7C65" w:rsidP="00AB2E06"/>
    <w:p w14:paraId="2CF1B9FB" w14:textId="50789265" w:rsidR="005F7C65" w:rsidRDefault="005F7C65" w:rsidP="00AB2E06"/>
    <w:p w14:paraId="3C952015" w14:textId="3FFC94FA" w:rsidR="005F7C65" w:rsidRDefault="005F7C65" w:rsidP="00AB2E06"/>
    <w:p w14:paraId="57EC225F" w14:textId="18EF7167" w:rsidR="005F7C65" w:rsidRDefault="005F7C65" w:rsidP="00AB2E06"/>
    <w:p w14:paraId="34DE3C8F" w14:textId="4CC60002" w:rsidR="005F7C65" w:rsidRDefault="005F7C65" w:rsidP="00AB2E06"/>
    <w:p w14:paraId="62FB2032" w14:textId="570F0557" w:rsidR="005F7C65" w:rsidRDefault="005F7C65" w:rsidP="00AB2E06"/>
    <w:p w14:paraId="764CB903" w14:textId="77777777" w:rsidR="005F7C65" w:rsidRPr="00A23CEE" w:rsidRDefault="005F7C65" w:rsidP="00AB2E06"/>
    <w:p w14:paraId="0F11C4C3" w14:textId="7862A332" w:rsidR="00656F53" w:rsidRDefault="00656F53" w:rsidP="00AB2E06"/>
    <w:p w14:paraId="7B1B9FC9" w14:textId="77777777" w:rsidR="005F7C65" w:rsidRDefault="005F7C65" w:rsidP="00AB2E06"/>
    <w:p w14:paraId="67516794" w14:textId="307228FC" w:rsidR="00656F53" w:rsidRPr="006D4944" w:rsidRDefault="00656F53" w:rsidP="00656F53">
      <w:pPr>
        <w:keepNext/>
        <w:keepLines/>
        <w:pBdr>
          <w:bottom w:val="single" w:sz="18" w:space="1" w:color="2B579A" w:themeColor="accent5"/>
        </w:pBdr>
        <w:spacing w:before="360" w:after="240" w:line="240" w:lineRule="auto"/>
        <w:contextualSpacing/>
        <w:outlineLvl w:val="0"/>
        <w:rPr>
          <w:rFonts w:asciiTheme="majorHAnsi" w:eastAsiaTheme="majorEastAsia" w:hAnsiTheme="majorHAnsi" w:cstheme="majorBidi"/>
          <w:b/>
          <w:bCs/>
          <w:color w:val="3B3838" w:themeColor="background2" w:themeShade="40"/>
          <w:kern w:val="28"/>
          <w:sz w:val="52"/>
          <w:szCs w:val="52"/>
          <w14:ligatures w14:val="standard"/>
          <w14:numForm w14:val="oldStyle"/>
        </w:rPr>
      </w:pPr>
      <w:bookmarkStart w:id="32" w:name="_Toc112331475"/>
      <w:r w:rsidRPr="005034BF">
        <w:rPr>
          <w:rFonts w:asciiTheme="majorHAnsi" w:eastAsiaTheme="majorEastAsia" w:hAnsiTheme="majorHAnsi" w:cstheme="majorBidi"/>
          <w:b/>
          <w:bCs/>
          <w:color w:val="3B3838" w:themeColor="background2" w:themeShade="40"/>
          <w:kern w:val="28"/>
          <w:sz w:val="52"/>
          <w:szCs w:val="52"/>
          <w14:ligatures w14:val="standard"/>
          <w14:numForm w14:val="oldStyle"/>
        </w:rPr>
        <w:lastRenderedPageBreak/>
        <w:t>Risk Mitigation Check Reports</w:t>
      </w:r>
      <w:bookmarkEnd w:id="32"/>
    </w:p>
    <w:p w14:paraId="6463CE2B" w14:textId="77777777" w:rsidR="00656F53" w:rsidRDefault="00656F53" w:rsidP="00AB2E06"/>
    <w:p w14:paraId="3CFE422A" w14:textId="0147D5A7" w:rsidR="006D4944" w:rsidRDefault="006D4944" w:rsidP="00FC2047">
      <w:pPr>
        <w:pStyle w:val="ListParagraph"/>
        <w:numPr>
          <w:ilvl w:val="0"/>
          <w:numId w:val="18"/>
        </w:numPr>
      </w:pPr>
      <w:r w:rsidRPr="00A23CEE">
        <w:t>Crash Risk Assets</w:t>
      </w:r>
    </w:p>
    <w:p w14:paraId="3BDC21BD" w14:textId="2C71ACA6" w:rsidR="00E874A4" w:rsidRDefault="00E874A4" w:rsidP="00E874A4">
      <w:pPr>
        <w:pStyle w:val="ListParagraph"/>
      </w:pPr>
      <w:r w:rsidRPr="00E874A4">
        <w:t>Crash Risk Assets Report returns information about assets with a crash risk value of Medium or High for the customerId provided.</w:t>
      </w:r>
    </w:p>
    <w:p w14:paraId="3B4B174C" w14:textId="77777777" w:rsidR="005F4C24" w:rsidRDefault="005F4C24" w:rsidP="00FC2047">
      <w:pPr>
        <w:pStyle w:val="ListParagraph"/>
        <w:numPr>
          <w:ilvl w:val="1"/>
          <w:numId w:val="18"/>
        </w:numPr>
      </w:pPr>
      <w:r>
        <w:t xml:space="preserve">CSV Naming Convention: </w:t>
      </w:r>
    </w:p>
    <w:p w14:paraId="1D4CA1CC" w14:textId="54361EDE" w:rsidR="005F4C24" w:rsidRDefault="005F4C24" w:rsidP="00FC2047">
      <w:pPr>
        <w:pStyle w:val="ListParagraph"/>
        <w:numPr>
          <w:ilvl w:val="2"/>
          <w:numId w:val="18"/>
        </w:numPr>
      </w:pPr>
      <w:r>
        <w:t>Crash_Risk_Assets.csv</w:t>
      </w:r>
    </w:p>
    <w:p w14:paraId="2F582E93" w14:textId="77777777" w:rsidR="005F4C24" w:rsidRDefault="005F4C24" w:rsidP="00FC2047">
      <w:pPr>
        <w:pStyle w:val="ListParagraph"/>
        <w:numPr>
          <w:ilvl w:val="1"/>
          <w:numId w:val="18"/>
        </w:numPr>
      </w:pPr>
      <w:r>
        <w:t>JSON Naming Convention:</w:t>
      </w:r>
    </w:p>
    <w:p w14:paraId="56E0782D" w14:textId="4AC9809F" w:rsidR="005F4C24" w:rsidRPr="00A23CEE" w:rsidRDefault="005F4C24" w:rsidP="00FC2047">
      <w:pPr>
        <w:pStyle w:val="ListParagraph"/>
        <w:numPr>
          <w:ilvl w:val="2"/>
          <w:numId w:val="18"/>
        </w:numPr>
      </w:pPr>
      <w:r>
        <w:t>{Customer ID}_Crash_Risk_Assets_{Success Track ID}.json</w:t>
      </w:r>
    </w:p>
    <w:p w14:paraId="013D10B7" w14:textId="178C6DF4" w:rsidR="006D4944" w:rsidRDefault="006D4944" w:rsidP="00FC2047">
      <w:pPr>
        <w:pStyle w:val="ListParagraph"/>
        <w:numPr>
          <w:ilvl w:val="0"/>
          <w:numId w:val="18"/>
        </w:numPr>
      </w:pPr>
      <w:r w:rsidRPr="00A23CEE">
        <w:t>Crash Risk Factors</w:t>
      </w:r>
    </w:p>
    <w:p w14:paraId="0162EF54" w14:textId="25EBD2DD" w:rsidR="00E874A4" w:rsidRDefault="00E874A4" w:rsidP="00E874A4">
      <w:pPr>
        <w:pStyle w:val="ListParagraph"/>
      </w:pPr>
      <w:r w:rsidRPr="00E874A4">
        <w:t>Crash Risk Factors Report returns the risk factors that contribute to the crash risk value of the asset.</w:t>
      </w:r>
    </w:p>
    <w:p w14:paraId="61E747D0" w14:textId="77777777" w:rsidR="005F4C24" w:rsidRDefault="005F4C24" w:rsidP="00FC2047">
      <w:pPr>
        <w:pStyle w:val="ListParagraph"/>
        <w:numPr>
          <w:ilvl w:val="1"/>
          <w:numId w:val="18"/>
        </w:numPr>
      </w:pPr>
      <w:r>
        <w:t xml:space="preserve">CSV Naming Convention: </w:t>
      </w:r>
    </w:p>
    <w:p w14:paraId="708631E7" w14:textId="4AF631F4" w:rsidR="005F4C24" w:rsidRDefault="005F4C24" w:rsidP="00FC2047">
      <w:pPr>
        <w:pStyle w:val="ListParagraph"/>
        <w:numPr>
          <w:ilvl w:val="2"/>
          <w:numId w:val="18"/>
        </w:numPr>
      </w:pPr>
      <w:r>
        <w:t>Crash_Risk_Factors.csv</w:t>
      </w:r>
    </w:p>
    <w:p w14:paraId="1C10179D" w14:textId="77777777" w:rsidR="005F4C24" w:rsidRDefault="005F4C24" w:rsidP="00FC2047">
      <w:pPr>
        <w:pStyle w:val="ListParagraph"/>
        <w:numPr>
          <w:ilvl w:val="1"/>
          <w:numId w:val="18"/>
        </w:numPr>
      </w:pPr>
      <w:r>
        <w:t>JSON Naming Convention:</w:t>
      </w:r>
    </w:p>
    <w:p w14:paraId="3D346D5E" w14:textId="00BADF2B" w:rsidR="005F4C24" w:rsidRPr="00A23CEE" w:rsidRDefault="005F4C24" w:rsidP="00FC2047">
      <w:pPr>
        <w:pStyle w:val="ListParagraph"/>
        <w:numPr>
          <w:ilvl w:val="2"/>
          <w:numId w:val="18"/>
        </w:numPr>
      </w:pPr>
      <w:r>
        <w:t>{Customer ID}_Crash_Risk_Factors_{Success Track ID}_{Asset ID}.json</w:t>
      </w:r>
    </w:p>
    <w:p w14:paraId="1EB6EC96" w14:textId="1FD9DD31" w:rsidR="006D4944" w:rsidRDefault="006D4944" w:rsidP="00FC2047">
      <w:pPr>
        <w:pStyle w:val="ListParagraph"/>
        <w:numPr>
          <w:ilvl w:val="0"/>
          <w:numId w:val="18"/>
        </w:numPr>
      </w:pPr>
      <w:r w:rsidRPr="00A23CEE">
        <w:t>Similar Assets</w:t>
      </w:r>
    </w:p>
    <w:p w14:paraId="04075CF9" w14:textId="24AF1EF0" w:rsidR="00E874A4" w:rsidRDefault="00E874A4" w:rsidP="00E874A4">
      <w:pPr>
        <w:pStyle w:val="ListParagraph"/>
      </w:pPr>
      <w:r w:rsidRPr="00E874A4">
        <w:t>Similar Assets Report returns information about similar assets with a lower crash risk rating than the specified assetId based on the similarityCriteria and customerId provided.</w:t>
      </w:r>
    </w:p>
    <w:p w14:paraId="0020C92E" w14:textId="77777777" w:rsidR="005F4C24" w:rsidRDefault="005F4C24" w:rsidP="00FC2047">
      <w:pPr>
        <w:pStyle w:val="ListParagraph"/>
        <w:numPr>
          <w:ilvl w:val="1"/>
          <w:numId w:val="18"/>
        </w:numPr>
      </w:pPr>
      <w:r>
        <w:t xml:space="preserve">CSV Naming Convention: </w:t>
      </w:r>
    </w:p>
    <w:p w14:paraId="5F44E095" w14:textId="0C8FB509" w:rsidR="005F4C24" w:rsidRDefault="005F4C24" w:rsidP="00FC2047">
      <w:pPr>
        <w:pStyle w:val="ListParagraph"/>
        <w:numPr>
          <w:ilvl w:val="2"/>
          <w:numId w:val="18"/>
        </w:numPr>
      </w:pPr>
      <w:r>
        <w:t>Similar_Assets.csv</w:t>
      </w:r>
    </w:p>
    <w:p w14:paraId="1D35DF83" w14:textId="77777777" w:rsidR="005F4C24" w:rsidRDefault="005F4C24" w:rsidP="00FC2047">
      <w:pPr>
        <w:pStyle w:val="ListParagraph"/>
        <w:numPr>
          <w:ilvl w:val="1"/>
          <w:numId w:val="18"/>
        </w:numPr>
      </w:pPr>
      <w:r>
        <w:t>JSON Naming Convention:</w:t>
      </w:r>
    </w:p>
    <w:p w14:paraId="6F42890E" w14:textId="04D291F4" w:rsidR="005F4C24" w:rsidRPr="00A23CEE" w:rsidRDefault="005F4C24" w:rsidP="00FC2047">
      <w:pPr>
        <w:pStyle w:val="ListParagraph"/>
        <w:numPr>
          <w:ilvl w:val="2"/>
          <w:numId w:val="18"/>
        </w:numPr>
      </w:pPr>
      <w:r>
        <w:t>{Customer ID}_Similar_Assets_{Success Track ID}_{Asset ID}_{Features}.json</w:t>
      </w:r>
    </w:p>
    <w:p w14:paraId="6A9F017F" w14:textId="73EC16E9" w:rsidR="006D4944" w:rsidRDefault="006D4944" w:rsidP="00FC2047">
      <w:pPr>
        <w:pStyle w:val="ListParagraph"/>
        <w:numPr>
          <w:ilvl w:val="0"/>
          <w:numId w:val="18"/>
        </w:numPr>
      </w:pPr>
      <w:r w:rsidRPr="00A23CEE">
        <w:t>Assets Crashed in last 1d, 7d, 15d, 90d</w:t>
      </w:r>
    </w:p>
    <w:p w14:paraId="4337DCDC" w14:textId="499D9949" w:rsidR="00E874A4" w:rsidRDefault="00E874A4" w:rsidP="00E874A4">
      <w:pPr>
        <w:pStyle w:val="ListParagraph"/>
      </w:pPr>
      <w:r w:rsidRPr="00E874A4">
        <w:t>Assets Crashed Report in last 1d, 7d, 15d, 90d provides the list of devices with details (i.e. Asset, Product Id, Product Family, Software Version, Crash Count, First Occurrence and Last Occurrence) by customer ID that have crashed in the last 1d,7d,15d,90d based on the filter input. Default sort is by lastCrashDate.</w:t>
      </w:r>
    </w:p>
    <w:p w14:paraId="714DAB85" w14:textId="77777777" w:rsidR="005F4C24" w:rsidRDefault="005F4C24" w:rsidP="00FC2047">
      <w:pPr>
        <w:pStyle w:val="ListParagraph"/>
        <w:numPr>
          <w:ilvl w:val="1"/>
          <w:numId w:val="18"/>
        </w:numPr>
      </w:pPr>
      <w:r>
        <w:t xml:space="preserve">CSV Naming Convention: </w:t>
      </w:r>
    </w:p>
    <w:p w14:paraId="24C32536" w14:textId="2653A0D4" w:rsidR="005F4C24" w:rsidRDefault="005F4C24" w:rsidP="00FC2047">
      <w:pPr>
        <w:pStyle w:val="ListParagraph"/>
        <w:numPr>
          <w:ilvl w:val="2"/>
          <w:numId w:val="18"/>
        </w:numPr>
      </w:pPr>
      <w:r>
        <w:t>Crash_Risk_Assets_Last_Crashed.csv</w:t>
      </w:r>
    </w:p>
    <w:p w14:paraId="3B355E08" w14:textId="77777777" w:rsidR="005F4C24" w:rsidRDefault="005F4C24" w:rsidP="00FC2047">
      <w:pPr>
        <w:pStyle w:val="ListParagraph"/>
        <w:numPr>
          <w:ilvl w:val="1"/>
          <w:numId w:val="18"/>
        </w:numPr>
      </w:pPr>
      <w:r>
        <w:t>JSON Naming Convention:</w:t>
      </w:r>
    </w:p>
    <w:p w14:paraId="5B182C4F" w14:textId="4BBA0A99" w:rsidR="005F4C24" w:rsidRDefault="005F4C24" w:rsidP="00FC2047">
      <w:pPr>
        <w:pStyle w:val="ListParagraph"/>
        <w:numPr>
          <w:ilvl w:val="2"/>
          <w:numId w:val="18"/>
        </w:numPr>
      </w:pPr>
      <w:r>
        <w:t>{Customer ID}_Crash_Risk_Assets_Last_Crashed_In_{timePeriod}_Days_{Success Track ID}.json</w:t>
      </w:r>
    </w:p>
    <w:p w14:paraId="4E6B2C7E" w14:textId="65DC0DBF" w:rsidR="00E9662F" w:rsidRDefault="006D4944" w:rsidP="00FC2047">
      <w:pPr>
        <w:pStyle w:val="ListParagraph"/>
        <w:numPr>
          <w:ilvl w:val="0"/>
          <w:numId w:val="18"/>
        </w:numPr>
      </w:pPr>
      <w:r w:rsidRPr="00A23CEE">
        <w:t>Asset Crash History</w:t>
      </w:r>
    </w:p>
    <w:p w14:paraId="4608542B" w14:textId="1EEFFB19" w:rsidR="00E874A4" w:rsidRDefault="00E874A4" w:rsidP="00E874A4">
      <w:pPr>
        <w:pStyle w:val="ListParagraph"/>
      </w:pPr>
      <w:r w:rsidRPr="00E874A4">
        <w:t>Asset Crash History Report returns information for each crash that occurred during the last 365 days for the assetId and customerId provided in the last 1 year. Default sort is by timeStamp.</w:t>
      </w:r>
    </w:p>
    <w:p w14:paraId="6A8B4E8B" w14:textId="77777777" w:rsidR="005F4C24" w:rsidRDefault="005F4C24" w:rsidP="00FC2047">
      <w:pPr>
        <w:pStyle w:val="ListParagraph"/>
        <w:numPr>
          <w:ilvl w:val="1"/>
          <w:numId w:val="18"/>
        </w:numPr>
      </w:pPr>
      <w:r>
        <w:t xml:space="preserve">CSV Naming Convention: </w:t>
      </w:r>
    </w:p>
    <w:p w14:paraId="6800BCB5" w14:textId="33915C36" w:rsidR="005F4C24" w:rsidRDefault="005F4C24" w:rsidP="00FC2047">
      <w:pPr>
        <w:pStyle w:val="ListParagraph"/>
        <w:numPr>
          <w:ilvl w:val="2"/>
          <w:numId w:val="18"/>
        </w:numPr>
      </w:pPr>
      <w:r>
        <w:t>Asset_Crash_History.csv</w:t>
      </w:r>
    </w:p>
    <w:p w14:paraId="2BCEFE7F" w14:textId="77777777" w:rsidR="005F4C24" w:rsidRDefault="005F4C24" w:rsidP="00FC2047">
      <w:pPr>
        <w:pStyle w:val="ListParagraph"/>
        <w:numPr>
          <w:ilvl w:val="1"/>
          <w:numId w:val="18"/>
        </w:numPr>
      </w:pPr>
      <w:r>
        <w:t>JSON Naming Convention:</w:t>
      </w:r>
    </w:p>
    <w:p w14:paraId="0B5E2F4B" w14:textId="7D511CE8" w:rsidR="005F4C24" w:rsidRDefault="005F4C24" w:rsidP="00FC2047">
      <w:pPr>
        <w:pStyle w:val="ListParagraph"/>
        <w:numPr>
          <w:ilvl w:val="2"/>
          <w:numId w:val="18"/>
        </w:numPr>
      </w:pPr>
      <w:r>
        <w:t>{Customer ID}_Asset_Crash_History_{Success Track ID}_{Base64 Asset ID}.json</w:t>
      </w:r>
    </w:p>
    <w:p w14:paraId="6422906D" w14:textId="06064CCC" w:rsidR="005C6D45" w:rsidRDefault="005C6D45" w:rsidP="005034BF"/>
    <w:sectPr w:rsidR="005C6D45" w:rsidSect="00F0385A">
      <w:footerReference w:type="default" r:id="rId27"/>
      <w:pgSz w:w="12240" w:h="15840"/>
      <w:pgMar w:top="720" w:right="720" w:bottom="720" w:left="72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329B8" w14:textId="77777777" w:rsidR="004E1791" w:rsidRDefault="004E1791">
      <w:pPr>
        <w:spacing w:line="240" w:lineRule="auto"/>
      </w:pPr>
      <w:r>
        <w:separator/>
      </w:r>
    </w:p>
  </w:endnote>
  <w:endnote w:type="continuationSeparator" w:id="0">
    <w:p w14:paraId="68E57135" w14:textId="77777777" w:rsidR="004E1791" w:rsidRDefault="004E1791">
      <w:pPr>
        <w:spacing w:line="240" w:lineRule="auto"/>
      </w:pPr>
      <w:r>
        <w:continuationSeparator/>
      </w:r>
    </w:p>
  </w:endnote>
  <w:endnote w:type="continuationNotice" w:id="1">
    <w:p w14:paraId="1BF32D1C" w14:textId="77777777" w:rsidR="004E1791" w:rsidRDefault="004E1791">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2186409"/>
      <w:docPartObj>
        <w:docPartGallery w:val="Page Numbers (Bottom of Page)"/>
        <w:docPartUnique/>
      </w:docPartObj>
    </w:sdtPr>
    <w:sdtContent>
      <w:p w14:paraId="26C7BA5B" w14:textId="77777777" w:rsidR="005C6D45" w:rsidRDefault="002F25A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74504D2"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5FAC3" w14:textId="77777777" w:rsidR="004E1791" w:rsidRDefault="004E1791">
      <w:pPr>
        <w:spacing w:line="240" w:lineRule="auto"/>
      </w:pPr>
      <w:r>
        <w:separator/>
      </w:r>
    </w:p>
  </w:footnote>
  <w:footnote w:type="continuationSeparator" w:id="0">
    <w:p w14:paraId="37AAAA58" w14:textId="77777777" w:rsidR="004E1791" w:rsidRDefault="004E1791">
      <w:pPr>
        <w:spacing w:line="240" w:lineRule="auto"/>
      </w:pPr>
      <w:r>
        <w:continuationSeparator/>
      </w:r>
    </w:p>
  </w:footnote>
  <w:footnote w:type="continuationNotice" w:id="1">
    <w:p w14:paraId="588A57A0" w14:textId="77777777" w:rsidR="004E1791" w:rsidRDefault="004E1791">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2EC2B0F"/>
    <w:multiLevelType w:val="hybridMultilevel"/>
    <w:tmpl w:val="1BA618DA"/>
    <w:lvl w:ilvl="0" w:tplc="EFD0A3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B92AF6"/>
    <w:multiLevelType w:val="hybridMultilevel"/>
    <w:tmpl w:val="D0AC083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A55426"/>
    <w:multiLevelType w:val="hybridMultilevel"/>
    <w:tmpl w:val="FCE2EF5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E36447"/>
    <w:multiLevelType w:val="hybridMultilevel"/>
    <w:tmpl w:val="6230458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444C32"/>
    <w:multiLevelType w:val="hybridMultilevel"/>
    <w:tmpl w:val="A01E470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4A78DA"/>
    <w:multiLevelType w:val="hybridMultilevel"/>
    <w:tmpl w:val="1E2007D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73610B"/>
    <w:multiLevelType w:val="hybridMultilevel"/>
    <w:tmpl w:val="6798B64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E23C58"/>
    <w:multiLevelType w:val="hybridMultilevel"/>
    <w:tmpl w:val="1FF092D8"/>
    <w:lvl w:ilvl="0" w:tplc="A96AE6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DA25B4"/>
    <w:multiLevelType w:val="hybridMultilevel"/>
    <w:tmpl w:val="11B0CCCE"/>
    <w:lvl w:ilvl="0" w:tplc="64F227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num w:numId="1" w16cid:durableId="678044155">
    <w:abstractNumId w:val="18"/>
  </w:num>
  <w:num w:numId="2" w16cid:durableId="983585958">
    <w:abstractNumId w:val="8"/>
  </w:num>
  <w:num w:numId="3" w16cid:durableId="1598713281">
    <w:abstractNumId w:val="7"/>
  </w:num>
  <w:num w:numId="4" w16cid:durableId="632061799">
    <w:abstractNumId w:val="6"/>
  </w:num>
  <w:num w:numId="5" w16cid:durableId="165947129">
    <w:abstractNumId w:val="5"/>
  </w:num>
  <w:num w:numId="6" w16cid:durableId="1606112617">
    <w:abstractNumId w:val="4"/>
  </w:num>
  <w:num w:numId="7" w16cid:durableId="624891158">
    <w:abstractNumId w:val="3"/>
  </w:num>
  <w:num w:numId="8" w16cid:durableId="567034182">
    <w:abstractNumId w:val="2"/>
  </w:num>
  <w:num w:numId="9" w16cid:durableId="1569075254">
    <w:abstractNumId w:val="1"/>
  </w:num>
  <w:num w:numId="10" w16cid:durableId="740300210">
    <w:abstractNumId w:val="0"/>
  </w:num>
  <w:num w:numId="11" w16cid:durableId="1352537603">
    <w:abstractNumId w:val="17"/>
  </w:num>
  <w:num w:numId="12" w16cid:durableId="1148862811">
    <w:abstractNumId w:val="9"/>
  </w:num>
  <w:num w:numId="13" w16cid:durableId="1203404149">
    <w:abstractNumId w:val="16"/>
  </w:num>
  <w:num w:numId="14" w16cid:durableId="1990861808">
    <w:abstractNumId w:val="14"/>
  </w:num>
  <w:num w:numId="15" w16cid:durableId="1771508197">
    <w:abstractNumId w:val="11"/>
  </w:num>
  <w:num w:numId="16" w16cid:durableId="2052656247">
    <w:abstractNumId w:val="13"/>
  </w:num>
  <w:num w:numId="17" w16cid:durableId="330909399">
    <w:abstractNumId w:val="15"/>
  </w:num>
  <w:num w:numId="18" w16cid:durableId="102379921">
    <w:abstractNumId w:val="12"/>
  </w:num>
  <w:num w:numId="19" w16cid:durableId="231698143">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12D"/>
    <w:rsid w:val="00015067"/>
    <w:rsid w:val="00016748"/>
    <w:rsid w:val="00040FE6"/>
    <w:rsid w:val="00045610"/>
    <w:rsid w:val="00064669"/>
    <w:rsid w:val="0006567E"/>
    <w:rsid w:val="000760DB"/>
    <w:rsid w:val="000971DA"/>
    <w:rsid w:val="00097243"/>
    <w:rsid w:val="000C164E"/>
    <w:rsid w:val="000D77C9"/>
    <w:rsid w:val="000D7A2D"/>
    <w:rsid w:val="000E09BF"/>
    <w:rsid w:val="000F00E7"/>
    <w:rsid w:val="001219B9"/>
    <w:rsid w:val="0016766E"/>
    <w:rsid w:val="00170063"/>
    <w:rsid w:val="00175643"/>
    <w:rsid w:val="001B2338"/>
    <w:rsid w:val="001B3617"/>
    <w:rsid w:val="002061A9"/>
    <w:rsid w:val="002151C3"/>
    <w:rsid w:val="00217B64"/>
    <w:rsid w:val="00221E99"/>
    <w:rsid w:val="0023388B"/>
    <w:rsid w:val="00235579"/>
    <w:rsid w:val="00240D04"/>
    <w:rsid w:val="00257FAA"/>
    <w:rsid w:val="00263938"/>
    <w:rsid w:val="0029656A"/>
    <w:rsid w:val="002B26A8"/>
    <w:rsid w:val="002E78EB"/>
    <w:rsid w:val="002F25A8"/>
    <w:rsid w:val="003314FF"/>
    <w:rsid w:val="003407A9"/>
    <w:rsid w:val="00340DC9"/>
    <w:rsid w:val="003507E0"/>
    <w:rsid w:val="00350BD5"/>
    <w:rsid w:val="0035663E"/>
    <w:rsid w:val="003774F6"/>
    <w:rsid w:val="00383D3B"/>
    <w:rsid w:val="003A1E38"/>
    <w:rsid w:val="003C7014"/>
    <w:rsid w:val="003E5B8A"/>
    <w:rsid w:val="00444F02"/>
    <w:rsid w:val="00490CC6"/>
    <w:rsid w:val="004C5A6C"/>
    <w:rsid w:val="004E1791"/>
    <w:rsid w:val="004F05F9"/>
    <w:rsid w:val="005034BF"/>
    <w:rsid w:val="005509B2"/>
    <w:rsid w:val="005556DB"/>
    <w:rsid w:val="005709CC"/>
    <w:rsid w:val="005C6D45"/>
    <w:rsid w:val="005D58F7"/>
    <w:rsid w:val="005F0C60"/>
    <w:rsid w:val="005F4C24"/>
    <w:rsid w:val="005F7C65"/>
    <w:rsid w:val="00614BD8"/>
    <w:rsid w:val="0061658F"/>
    <w:rsid w:val="00617D63"/>
    <w:rsid w:val="00643D1A"/>
    <w:rsid w:val="00656F53"/>
    <w:rsid w:val="00674588"/>
    <w:rsid w:val="00693F65"/>
    <w:rsid w:val="006A7B57"/>
    <w:rsid w:val="006D44C5"/>
    <w:rsid w:val="006D4944"/>
    <w:rsid w:val="007043EB"/>
    <w:rsid w:val="00713672"/>
    <w:rsid w:val="0073562D"/>
    <w:rsid w:val="007544A1"/>
    <w:rsid w:val="00793665"/>
    <w:rsid w:val="007B07DE"/>
    <w:rsid w:val="007B7D21"/>
    <w:rsid w:val="007E08DB"/>
    <w:rsid w:val="008270A2"/>
    <w:rsid w:val="00832C42"/>
    <w:rsid w:val="00853F77"/>
    <w:rsid w:val="00855BC9"/>
    <w:rsid w:val="00862B58"/>
    <w:rsid w:val="00885CE1"/>
    <w:rsid w:val="008907FF"/>
    <w:rsid w:val="008A7147"/>
    <w:rsid w:val="008B0A7F"/>
    <w:rsid w:val="008B1152"/>
    <w:rsid w:val="008B696C"/>
    <w:rsid w:val="008B6BEE"/>
    <w:rsid w:val="008F78D7"/>
    <w:rsid w:val="00902275"/>
    <w:rsid w:val="009200C1"/>
    <w:rsid w:val="00961D0F"/>
    <w:rsid w:val="00980085"/>
    <w:rsid w:val="00997127"/>
    <w:rsid w:val="009B3862"/>
    <w:rsid w:val="009C3B20"/>
    <w:rsid w:val="009D216F"/>
    <w:rsid w:val="009D3248"/>
    <w:rsid w:val="00A144C7"/>
    <w:rsid w:val="00A15B50"/>
    <w:rsid w:val="00A23CEE"/>
    <w:rsid w:val="00A40274"/>
    <w:rsid w:val="00A642BA"/>
    <w:rsid w:val="00A65E8A"/>
    <w:rsid w:val="00A8087D"/>
    <w:rsid w:val="00A87896"/>
    <w:rsid w:val="00AA1D8E"/>
    <w:rsid w:val="00AB2E06"/>
    <w:rsid w:val="00AC1EE7"/>
    <w:rsid w:val="00AC28DA"/>
    <w:rsid w:val="00B2296E"/>
    <w:rsid w:val="00B643DB"/>
    <w:rsid w:val="00B650C6"/>
    <w:rsid w:val="00B97196"/>
    <w:rsid w:val="00BA63C2"/>
    <w:rsid w:val="00BC4AFD"/>
    <w:rsid w:val="00BC6939"/>
    <w:rsid w:val="00BE1875"/>
    <w:rsid w:val="00BE45C8"/>
    <w:rsid w:val="00BF2331"/>
    <w:rsid w:val="00BF7463"/>
    <w:rsid w:val="00C163F8"/>
    <w:rsid w:val="00C30889"/>
    <w:rsid w:val="00C3137C"/>
    <w:rsid w:val="00C37285"/>
    <w:rsid w:val="00C61914"/>
    <w:rsid w:val="00C70C87"/>
    <w:rsid w:val="00C90A2E"/>
    <w:rsid w:val="00CC0324"/>
    <w:rsid w:val="00CC5861"/>
    <w:rsid w:val="00CD4910"/>
    <w:rsid w:val="00CF0F39"/>
    <w:rsid w:val="00D30B81"/>
    <w:rsid w:val="00D3649E"/>
    <w:rsid w:val="00D65327"/>
    <w:rsid w:val="00D719FB"/>
    <w:rsid w:val="00DA1DAE"/>
    <w:rsid w:val="00DE7AEE"/>
    <w:rsid w:val="00DF0FDA"/>
    <w:rsid w:val="00E142DA"/>
    <w:rsid w:val="00E16F51"/>
    <w:rsid w:val="00E40561"/>
    <w:rsid w:val="00E7452C"/>
    <w:rsid w:val="00E874A4"/>
    <w:rsid w:val="00E9662F"/>
    <w:rsid w:val="00EA3488"/>
    <w:rsid w:val="00EB0B6E"/>
    <w:rsid w:val="00EE70C1"/>
    <w:rsid w:val="00F0385A"/>
    <w:rsid w:val="00F169E1"/>
    <w:rsid w:val="00F4212D"/>
    <w:rsid w:val="00F77147"/>
    <w:rsid w:val="00F77B79"/>
    <w:rsid w:val="00F866A8"/>
    <w:rsid w:val="00FB35C9"/>
    <w:rsid w:val="00FB5B59"/>
    <w:rsid w:val="00FC2047"/>
    <w:rsid w:val="00FC318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5CFA66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BC9"/>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1"/>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2"/>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3"/>
      </w:numPr>
      <w:contextualSpacing/>
    </w:pPr>
  </w:style>
  <w:style w:type="paragraph" w:styleId="ListBullet3">
    <w:name w:val="List Bullet 3"/>
    <w:basedOn w:val="Normal"/>
    <w:uiPriority w:val="99"/>
    <w:semiHidden/>
    <w:unhideWhenUsed/>
    <w:pPr>
      <w:numPr>
        <w:numId w:val="4"/>
      </w:numPr>
      <w:contextualSpacing/>
    </w:pPr>
  </w:style>
  <w:style w:type="paragraph" w:styleId="ListBullet4">
    <w:name w:val="List Bullet 4"/>
    <w:basedOn w:val="Normal"/>
    <w:uiPriority w:val="99"/>
    <w:semiHidden/>
    <w:unhideWhenUsed/>
    <w:pPr>
      <w:numPr>
        <w:numId w:val="5"/>
      </w:numPr>
      <w:contextualSpacing/>
    </w:pPr>
  </w:style>
  <w:style w:type="paragraph" w:styleId="ListBullet5">
    <w:name w:val="List Bullet 5"/>
    <w:basedOn w:val="Normal"/>
    <w:uiPriority w:val="99"/>
    <w:semiHidden/>
    <w:unhideWhenUsed/>
    <w:pPr>
      <w:numPr>
        <w:numId w:val="6"/>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7"/>
      </w:numPr>
      <w:contextualSpacing/>
    </w:pPr>
  </w:style>
  <w:style w:type="paragraph" w:styleId="ListNumber3">
    <w:name w:val="List Number 3"/>
    <w:basedOn w:val="Normal"/>
    <w:uiPriority w:val="99"/>
    <w:semiHidden/>
    <w:unhideWhenUsed/>
    <w:pPr>
      <w:numPr>
        <w:numId w:val="8"/>
      </w:numPr>
      <w:contextualSpacing/>
    </w:pPr>
  </w:style>
  <w:style w:type="paragraph" w:styleId="ListNumber4">
    <w:name w:val="List Number 4"/>
    <w:basedOn w:val="Normal"/>
    <w:uiPriority w:val="99"/>
    <w:semiHidden/>
    <w:unhideWhenUsed/>
    <w:pPr>
      <w:numPr>
        <w:numId w:val="9"/>
      </w:numPr>
      <w:contextualSpacing/>
    </w:pPr>
  </w:style>
  <w:style w:type="paragraph" w:styleId="ListNumber5">
    <w:name w:val="List Number 5"/>
    <w:basedOn w:val="Normal"/>
    <w:uiPriority w:val="99"/>
    <w:semiHidden/>
    <w:unhideWhenUsed/>
    <w:pPr>
      <w:numPr>
        <w:numId w:val="10"/>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styleId="UnresolvedMention">
    <w:name w:val="Unresolved Mention"/>
    <w:basedOn w:val="DefaultParagraphFont"/>
    <w:uiPriority w:val="99"/>
    <w:unhideWhenUsed/>
    <w:rPr>
      <w:color w:val="605E5C"/>
      <w:shd w:val="clear" w:color="auto" w:fill="E1DFDD"/>
    </w:rPr>
  </w:style>
  <w:style w:type="character" w:styleId="Mention">
    <w:name w:val="Mention"/>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406">
      <w:bodyDiv w:val="1"/>
      <w:marLeft w:val="0"/>
      <w:marRight w:val="0"/>
      <w:marTop w:val="0"/>
      <w:marBottom w:val="0"/>
      <w:divBdr>
        <w:top w:val="none" w:sz="0" w:space="0" w:color="auto"/>
        <w:left w:val="none" w:sz="0" w:space="0" w:color="auto"/>
        <w:bottom w:val="none" w:sz="0" w:space="0" w:color="auto"/>
        <w:right w:val="none" w:sz="0" w:space="0" w:color="auto"/>
      </w:divBdr>
    </w:div>
    <w:div w:id="32972094">
      <w:bodyDiv w:val="1"/>
      <w:marLeft w:val="0"/>
      <w:marRight w:val="0"/>
      <w:marTop w:val="0"/>
      <w:marBottom w:val="0"/>
      <w:divBdr>
        <w:top w:val="none" w:sz="0" w:space="0" w:color="auto"/>
        <w:left w:val="none" w:sz="0" w:space="0" w:color="auto"/>
        <w:bottom w:val="none" w:sz="0" w:space="0" w:color="auto"/>
        <w:right w:val="none" w:sz="0" w:space="0" w:color="auto"/>
      </w:divBdr>
    </w:div>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1810636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278295939">
      <w:bodyDiv w:val="1"/>
      <w:marLeft w:val="0"/>
      <w:marRight w:val="0"/>
      <w:marTop w:val="0"/>
      <w:marBottom w:val="0"/>
      <w:divBdr>
        <w:top w:val="none" w:sz="0" w:space="0" w:color="auto"/>
        <w:left w:val="none" w:sz="0" w:space="0" w:color="auto"/>
        <w:bottom w:val="none" w:sz="0" w:space="0" w:color="auto"/>
        <w:right w:val="none" w:sz="0" w:space="0" w:color="auto"/>
      </w:divBdr>
    </w:div>
    <w:div w:id="329137158">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382169878">
      <w:bodyDiv w:val="1"/>
      <w:marLeft w:val="0"/>
      <w:marRight w:val="0"/>
      <w:marTop w:val="0"/>
      <w:marBottom w:val="0"/>
      <w:divBdr>
        <w:top w:val="none" w:sz="0" w:space="0" w:color="auto"/>
        <w:left w:val="none" w:sz="0" w:space="0" w:color="auto"/>
        <w:bottom w:val="none" w:sz="0" w:space="0" w:color="auto"/>
        <w:right w:val="none" w:sz="0" w:space="0" w:color="auto"/>
      </w:divBdr>
    </w:div>
    <w:div w:id="392387509">
      <w:bodyDiv w:val="1"/>
      <w:marLeft w:val="0"/>
      <w:marRight w:val="0"/>
      <w:marTop w:val="0"/>
      <w:marBottom w:val="0"/>
      <w:divBdr>
        <w:top w:val="none" w:sz="0" w:space="0" w:color="auto"/>
        <w:left w:val="none" w:sz="0" w:space="0" w:color="auto"/>
        <w:bottom w:val="none" w:sz="0" w:space="0" w:color="auto"/>
        <w:right w:val="none" w:sz="0" w:space="0" w:color="auto"/>
      </w:divBdr>
    </w:div>
    <w:div w:id="424229343">
      <w:bodyDiv w:val="1"/>
      <w:marLeft w:val="0"/>
      <w:marRight w:val="0"/>
      <w:marTop w:val="0"/>
      <w:marBottom w:val="0"/>
      <w:divBdr>
        <w:top w:val="none" w:sz="0" w:space="0" w:color="auto"/>
        <w:left w:val="none" w:sz="0" w:space="0" w:color="auto"/>
        <w:bottom w:val="none" w:sz="0" w:space="0" w:color="auto"/>
        <w:right w:val="none" w:sz="0" w:space="0" w:color="auto"/>
      </w:divBdr>
    </w:div>
    <w:div w:id="571739879">
      <w:bodyDiv w:val="1"/>
      <w:marLeft w:val="0"/>
      <w:marRight w:val="0"/>
      <w:marTop w:val="0"/>
      <w:marBottom w:val="0"/>
      <w:divBdr>
        <w:top w:val="none" w:sz="0" w:space="0" w:color="auto"/>
        <w:left w:val="none" w:sz="0" w:space="0" w:color="auto"/>
        <w:bottom w:val="none" w:sz="0" w:space="0" w:color="auto"/>
        <w:right w:val="none" w:sz="0" w:space="0" w:color="auto"/>
      </w:divBdr>
    </w:div>
    <w:div w:id="674067332">
      <w:bodyDiv w:val="1"/>
      <w:marLeft w:val="0"/>
      <w:marRight w:val="0"/>
      <w:marTop w:val="0"/>
      <w:marBottom w:val="0"/>
      <w:divBdr>
        <w:top w:val="none" w:sz="0" w:space="0" w:color="auto"/>
        <w:left w:val="none" w:sz="0" w:space="0" w:color="auto"/>
        <w:bottom w:val="none" w:sz="0" w:space="0" w:color="auto"/>
        <w:right w:val="none" w:sz="0" w:space="0" w:color="auto"/>
      </w:divBdr>
    </w:div>
    <w:div w:id="682248126">
      <w:bodyDiv w:val="1"/>
      <w:marLeft w:val="0"/>
      <w:marRight w:val="0"/>
      <w:marTop w:val="0"/>
      <w:marBottom w:val="0"/>
      <w:divBdr>
        <w:top w:val="none" w:sz="0" w:space="0" w:color="auto"/>
        <w:left w:val="none" w:sz="0" w:space="0" w:color="auto"/>
        <w:bottom w:val="none" w:sz="0" w:space="0" w:color="auto"/>
        <w:right w:val="none" w:sz="0" w:space="0" w:color="auto"/>
      </w:divBdr>
    </w:div>
    <w:div w:id="722799662">
      <w:bodyDiv w:val="1"/>
      <w:marLeft w:val="0"/>
      <w:marRight w:val="0"/>
      <w:marTop w:val="0"/>
      <w:marBottom w:val="0"/>
      <w:divBdr>
        <w:top w:val="none" w:sz="0" w:space="0" w:color="auto"/>
        <w:left w:val="none" w:sz="0" w:space="0" w:color="auto"/>
        <w:bottom w:val="none" w:sz="0" w:space="0" w:color="auto"/>
        <w:right w:val="none" w:sz="0" w:space="0" w:color="auto"/>
      </w:divBdr>
    </w:div>
    <w:div w:id="826899248">
      <w:bodyDiv w:val="1"/>
      <w:marLeft w:val="0"/>
      <w:marRight w:val="0"/>
      <w:marTop w:val="0"/>
      <w:marBottom w:val="0"/>
      <w:divBdr>
        <w:top w:val="none" w:sz="0" w:space="0" w:color="auto"/>
        <w:left w:val="none" w:sz="0" w:space="0" w:color="auto"/>
        <w:bottom w:val="none" w:sz="0" w:space="0" w:color="auto"/>
        <w:right w:val="none" w:sz="0" w:space="0" w:color="auto"/>
      </w:divBdr>
    </w:div>
    <w:div w:id="855314465">
      <w:bodyDiv w:val="1"/>
      <w:marLeft w:val="0"/>
      <w:marRight w:val="0"/>
      <w:marTop w:val="0"/>
      <w:marBottom w:val="0"/>
      <w:divBdr>
        <w:top w:val="none" w:sz="0" w:space="0" w:color="auto"/>
        <w:left w:val="none" w:sz="0" w:space="0" w:color="auto"/>
        <w:bottom w:val="none" w:sz="0" w:space="0" w:color="auto"/>
        <w:right w:val="none" w:sz="0" w:space="0" w:color="auto"/>
      </w:divBdr>
    </w:div>
    <w:div w:id="1030105107">
      <w:bodyDiv w:val="1"/>
      <w:marLeft w:val="0"/>
      <w:marRight w:val="0"/>
      <w:marTop w:val="0"/>
      <w:marBottom w:val="0"/>
      <w:divBdr>
        <w:top w:val="none" w:sz="0" w:space="0" w:color="auto"/>
        <w:left w:val="none" w:sz="0" w:space="0" w:color="auto"/>
        <w:bottom w:val="none" w:sz="0" w:space="0" w:color="auto"/>
        <w:right w:val="none" w:sz="0" w:space="0" w:color="auto"/>
      </w:divBdr>
    </w:div>
    <w:div w:id="1153912782">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216044130">
      <w:bodyDiv w:val="1"/>
      <w:marLeft w:val="0"/>
      <w:marRight w:val="0"/>
      <w:marTop w:val="0"/>
      <w:marBottom w:val="0"/>
      <w:divBdr>
        <w:top w:val="none" w:sz="0" w:space="0" w:color="auto"/>
        <w:left w:val="none" w:sz="0" w:space="0" w:color="auto"/>
        <w:bottom w:val="none" w:sz="0" w:space="0" w:color="auto"/>
        <w:right w:val="none" w:sz="0" w:space="0" w:color="auto"/>
      </w:divBdr>
    </w:div>
    <w:div w:id="1245916674">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422333564">
      <w:bodyDiv w:val="1"/>
      <w:marLeft w:val="0"/>
      <w:marRight w:val="0"/>
      <w:marTop w:val="0"/>
      <w:marBottom w:val="0"/>
      <w:divBdr>
        <w:top w:val="none" w:sz="0" w:space="0" w:color="auto"/>
        <w:left w:val="none" w:sz="0" w:space="0" w:color="auto"/>
        <w:bottom w:val="none" w:sz="0" w:space="0" w:color="auto"/>
        <w:right w:val="none" w:sz="0" w:space="0" w:color="auto"/>
      </w:divBdr>
    </w:div>
    <w:div w:id="1889029492">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hyperlink" Target="https://www.python.org/downloads/maco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python.org/downloads/windows/" TargetMode="External"/><Relationship Id="rId22" Type="http://schemas.openxmlformats.org/officeDocument/2006/relationships/image" Target="media/image10.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ve\AppData\Local\Microsoft\Office\16.0\DTS\en-US%7b51385F79-31A9-4108-9F05-894F24C89F58%7d\%7b4E6AAC5B-F43A-49CE-AF57-70655D92F748%7dtf45325165_win32.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0" ma:contentTypeDescription="Create a new document." ma:contentTypeScope="" ma:versionID="1267097ee5f5874adfcc408041ae252e">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95891a93df65b14727750f2c06c306c"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element ref="ns1:_ip_UnifiedCompliancePolicyProperties" minOccurs="0"/>
                <xsd:element ref="ns1:_ip_UnifiedCompliancePolicyUIAction" minOccurs="0"/>
                <xsd:element ref="ns2:Image" minOccurs="0"/>
                <xsd:element ref="ns4:TaxCatchAll" minOccurs="0"/>
                <xsd:element ref="ns2:ImageTagsTaxHT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element name="Image" ma:index="22" nillable="true" ma:displayName="Image" ma:format="Image" ma:internalName="Image">
      <xsd:complexType>
        <xsd:complexContent>
          <xsd:extension base="dms:URL">
            <xsd:sequence>
              <xsd:element name="Url" type="dms:ValidUrl" minOccurs="0" nillable="true"/>
              <xsd:element name="Description" type="xsd:string" nillable="true"/>
            </xsd:sequence>
          </xsd:extension>
        </xsd:complexContent>
      </xsd:complex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78A3276-187E-405F-966A-BDA24FF7DCFF}">
  <ds:schemaRefs>
    <ds:schemaRef ds:uri="http://schemas.microsoft.com/sharepoint/v3/contenttype/forms"/>
  </ds:schemaRefs>
</ds:datastoreItem>
</file>

<file path=customXml/itemProps2.xml><?xml version="1.0" encoding="utf-8"?>
<ds:datastoreItem xmlns:ds="http://schemas.openxmlformats.org/officeDocument/2006/customXml" ds:itemID="{9EAA2E9E-4E47-497B-A79A-B397382D8E2F}">
  <ds:schemaRefs>
    <ds:schemaRef ds:uri="http://schemas.openxmlformats.org/officeDocument/2006/bibliography"/>
  </ds:schemaRefs>
</ds:datastoreItem>
</file>

<file path=customXml/itemProps3.xml><?xml version="1.0" encoding="utf-8"?>
<ds:datastoreItem xmlns:ds="http://schemas.openxmlformats.org/officeDocument/2006/customXml" ds:itemID="{91E7373D-5DCA-4092-912F-7D030B4FE61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B15B1B51-5121-472B-BA9E-DC61343F5A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{4E6AAC5B-F43A-49CE-AF57-70655D92F748}tf45325165_win32.dotx</Template>
  <TotalTime>0</TotalTime>
  <Pages>20</Pages>
  <Words>3322</Words>
  <Characters>18940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22218</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2022-08-17T15:02:00Z</dcterms:created>
  <dcterms:modified xsi:type="dcterms:W3CDTF">2022-10-31T16:37:00Z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